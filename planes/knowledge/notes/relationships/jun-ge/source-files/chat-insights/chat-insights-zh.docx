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39D0" w14:textId="77777777" w:rsidR="00096510" w:rsidRDefault="004E0411">
      <w:pPr>
        <w:rPr>
          <w:rFonts w:ascii="KaiTi" w:eastAsia="KaiTi" w:hAnsi="KaiTi" w:cs="KaiTi"/>
          <w:b/>
          <w:bCs/>
          <w:color w:val="C00000"/>
        </w:rPr>
      </w:pPr>
      <w:r>
        <w:rPr>
          <w:rFonts w:ascii="KaiTi" w:eastAsia="KaiTi" w:hAnsi="KaiTi" w:cs="KaiTi" w:hint="eastAsia"/>
          <w:b/>
          <w:bCs/>
          <w:color w:val="C00000"/>
        </w:rPr>
        <w:t>兄弟</w:t>
      </w:r>
      <w:r>
        <w:rPr>
          <w:rFonts w:ascii="KaiTi" w:eastAsia="KaiTi" w:hAnsi="KaiTi" w:cs="KaiTi" w:hint="eastAsia"/>
          <w:b/>
          <w:bCs/>
          <w:color w:val="C00000"/>
        </w:rPr>
        <w:t xml:space="preserve"> </w:t>
      </w:r>
      <w:r>
        <w:rPr>
          <w:rFonts w:ascii="KaiTi" w:eastAsia="KaiTi" w:hAnsi="KaiTi" w:cs="KaiTi" w:hint="eastAsia"/>
          <w:b/>
          <w:bCs/>
          <w:color w:val="C00000"/>
        </w:rPr>
        <w:t>这是你自己用钱买来的</w:t>
      </w:r>
      <w:r>
        <w:rPr>
          <w:rFonts w:ascii="KaiTi" w:eastAsia="KaiTi" w:hAnsi="KaiTi" w:cs="KaiTi" w:hint="eastAsia"/>
          <w:b/>
          <w:bCs/>
          <w:color w:val="C00000"/>
        </w:rPr>
        <w:t xml:space="preserve">  </w:t>
      </w:r>
      <w:r>
        <w:rPr>
          <w:rFonts w:ascii="KaiTi" w:eastAsia="KaiTi" w:hAnsi="KaiTi" w:cs="KaiTi" w:hint="eastAsia"/>
          <w:b/>
          <w:bCs/>
          <w:color w:val="C00000"/>
        </w:rPr>
        <w:t>希望能好好的保存</w:t>
      </w:r>
      <w:r>
        <w:rPr>
          <w:rFonts w:ascii="KaiTi" w:eastAsia="KaiTi" w:hAnsi="KaiTi" w:cs="KaiTi" w:hint="eastAsia"/>
          <w:b/>
          <w:bCs/>
          <w:color w:val="C00000"/>
        </w:rPr>
        <w:t xml:space="preserve"> </w:t>
      </w:r>
      <w:r>
        <w:rPr>
          <w:rFonts w:ascii="KaiTi" w:eastAsia="KaiTi" w:hAnsi="KaiTi" w:cs="KaiTi" w:hint="eastAsia"/>
          <w:b/>
          <w:bCs/>
          <w:color w:val="C00000"/>
        </w:rPr>
        <w:t>不要给任何人</w:t>
      </w:r>
    </w:p>
    <w:p w14:paraId="096439D1" w14:textId="77777777" w:rsidR="00096510" w:rsidRDefault="00096510">
      <w:pPr>
        <w:rPr>
          <w:rFonts w:ascii="KaiTi" w:eastAsia="KaiTi" w:hAnsi="KaiTi" w:cs="KaiTi"/>
          <w:b/>
          <w:bCs/>
          <w:color w:val="C00000"/>
        </w:rPr>
      </w:pPr>
    </w:p>
    <w:p w14:paraId="096439D2" w14:textId="77777777" w:rsidR="00096510" w:rsidRDefault="004E0411">
      <w:pPr>
        <w:rPr>
          <w:rFonts w:ascii="KaiTi" w:eastAsia="KaiTi" w:hAnsi="KaiTi" w:cs="KaiTi"/>
          <w:b/>
          <w:bCs/>
          <w:color w:val="C00000"/>
        </w:rPr>
      </w:pPr>
      <w:r>
        <w:rPr>
          <w:rFonts w:ascii="KaiTi" w:eastAsia="KaiTi" w:hAnsi="KaiTi" w:cs="KaiTi" w:hint="eastAsia"/>
          <w:b/>
          <w:bCs/>
          <w:color w:val="C00000"/>
        </w:rPr>
        <w:t xml:space="preserve">                              </w:t>
      </w:r>
    </w:p>
    <w:p w14:paraId="096439D3" w14:textId="77777777" w:rsidR="00096510" w:rsidRDefault="004E0411">
      <w:pPr>
        <w:rPr>
          <w:rFonts w:ascii="KaiTi" w:eastAsia="KaiTi" w:hAnsi="KaiTi" w:cs="KaiTi"/>
          <w:b/>
          <w:bCs/>
          <w:color w:val="C00000"/>
        </w:rPr>
      </w:pPr>
      <w:r>
        <w:rPr>
          <w:rFonts w:ascii="KaiTi" w:eastAsia="KaiTi" w:hAnsi="KaiTi" w:cs="KaiTi" w:hint="eastAsia"/>
          <w:b/>
          <w:bCs/>
          <w:color w:val="C00000"/>
        </w:rPr>
        <w:t>1</w:t>
      </w:r>
      <w:r>
        <w:rPr>
          <w:rFonts w:ascii="KaiTi" w:eastAsia="KaiTi" w:hAnsi="KaiTi" w:cs="KaiTi" w:hint="eastAsia"/>
          <w:b/>
          <w:bCs/>
          <w:color w:val="C00000"/>
        </w:rPr>
        <w:t>“自来熟开场白”迅速破冰你来啦</w:t>
      </w:r>
      <w:r>
        <w:rPr>
          <w:rFonts w:ascii="KaiTi" w:eastAsia="KaiTi" w:hAnsi="KaiTi" w:cs="KaiTi" w:hint="eastAsia"/>
          <w:b/>
          <w:bCs/>
          <w:color w:val="C00000"/>
        </w:rPr>
        <w:t>/</w:t>
      </w:r>
      <w:r>
        <w:rPr>
          <w:rFonts w:ascii="KaiTi" w:eastAsia="KaiTi" w:hAnsi="KaiTi" w:cs="KaiTi" w:hint="eastAsia"/>
          <w:b/>
          <w:bCs/>
          <w:color w:val="C00000"/>
        </w:rPr>
        <w:t>久等了</w:t>
      </w:r>
      <w:r>
        <w:rPr>
          <w:rFonts w:ascii="KaiTi" w:eastAsia="KaiTi" w:hAnsi="KaiTi" w:cs="KaiTi" w:hint="eastAsia"/>
          <w:b/>
          <w:bCs/>
          <w:color w:val="C00000"/>
        </w:rPr>
        <w:t>/</w:t>
      </w:r>
      <w:r>
        <w:rPr>
          <w:rFonts w:ascii="KaiTi" w:eastAsia="KaiTi" w:hAnsi="KaiTi" w:cs="KaiTi" w:hint="eastAsia"/>
          <w:b/>
          <w:bCs/>
          <w:color w:val="C00000"/>
        </w:rPr>
        <w:t>这边坐这边坐……</w:t>
      </w:r>
    </w:p>
    <w:p w14:paraId="096439D4" w14:textId="77777777" w:rsidR="00096510" w:rsidRDefault="004E0411">
      <w:pPr>
        <w:rPr>
          <w:rFonts w:ascii="KaiTi" w:eastAsia="KaiTi" w:hAnsi="KaiTi" w:cs="KaiTi"/>
          <w:b/>
          <w:bCs/>
          <w:color w:val="C00000"/>
        </w:rPr>
      </w:pPr>
      <w:r>
        <w:rPr>
          <w:rFonts w:ascii="KaiTi" w:eastAsia="KaiTi" w:hAnsi="KaiTi" w:cs="KaiTi" w:hint="eastAsia"/>
          <w:b/>
          <w:bCs/>
          <w:color w:val="C00000"/>
        </w:rPr>
        <w:t>很多哥们喜欢用一本正经的“你好”“在吗”“在忙吗”等开场，怎么答呢？</w:t>
      </w:r>
    </w:p>
    <w:p w14:paraId="096439D5" w14:textId="77777777" w:rsidR="00096510" w:rsidRDefault="004E0411">
      <w:pPr>
        <w:rPr>
          <w:rFonts w:ascii="KaiTi" w:eastAsia="KaiTi" w:hAnsi="KaiTi" w:cs="KaiTi"/>
          <w:b/>
          <w:bCs/>
          <w:color w:val="C00000"/>
        </w:rPr>
      </w:pPr>
      <w:r>
        <w:rPr>
          <w:rFonts w:ascii="KaiTi" w:eastAsia="KaiTi" w:hAnsi="KaiTi" w:cs="KaiTi" w:hint="eastAsia"/>
          <w:b/>
          <w:bCs/>
          <w:color w:val="C00000"/>
        </w:rPr>
        <w:t>如果你喜欢用文字开场，那么“你来啦”“久等了，这边坐这边坐”，也能完全</w:t>
      </w:r>
      <w:r>
        <w:rPr>
          <w:rFonts w:ascii="KaiTi" w:eastAsia="KaiTi" w:hAnsi="KaiTi" w:cs="KaiTi" w:hint="eastAsia"/>
          <w:b/>
          <w:bCs/>
          <w:color w:val="C00000"/>
        </w:rPr>
        <w:t>hold</w:t>
      </w:r>
      <w:r>
        <w:rPr>
          <w:rFonts w:ascii="KaiTi" w:eastAsia="KaiTi" w:hAnsi="KaiTi" w:cs="KaiTi" w:hint="eastAsia"/>
          <w:b/>
          <w:bCs/>
          <w:color w:val="C00000"/>
        </w:rPr>
        <w:t>住全场，因为你就是把她当朋友来招待的，一开场就进入了朋友的场景，前一秒你们还是陌生人呢。</w:t>
      </w:r>
    </w:p>
    <w:p w14:paraId="096439D6" w14:textId="77777777" w:rsidR="00096510" w:rsidRDefault="004E0411">
      <w:pPr>
        <w:rPr>
          <w:rFonts w:ascii="KaiTi" w:eastAsia="KaiTi" w:hAnsi="KaiTi" w:cs="KaiTi"/>
          <w:b/>
          <w:bCs/>
          <w:color w:val="C00000"/>
        </w:rPr>
      </w:pPr>
      <w:r>
        <w:rPr>
          <w:rFonts w:ascii="KaiTi" w:eastAsia="KaiTi" w:hAnsi="KaiTi" w:cs="KaiTi" w:hint="eastAsia"/>
          <w:b/>
          <w:bCs/>
          <w:color w:val="C00000"/>
        </w:rPr>
        <w:t>当然，不喜欢用文字，此时可以用一些好玩的表情，把那些微笑的表情还是清除出你的表情包吧，现在那么多流行的表情包，随便下载或者去某个群里，偷一两个不是难事吧？</w:t>
      </w:r>
    </w:p>
    <w:p w14:paraId="096439D7" w14:textId="77777777" w:rsidR="00096510" w:rsidRDefault="004E0411">
      <w:pPr>
        <w:rPr>
          <w:rFonts w:ascii="KaiTi" w:eastAsia="KaiTi" w:hAnsi="KaiTi" w:cs="KaiTi"/>
          <w:b/>
          <w:bCs/>
          <w:color w:val="C00000"/>
        </w:rPr>
      </w:pPr>
      <w:r>
        <w:rPr>
          <w:rFonts w:ascii="KaiTi" w:eastAsia="KaiTi" w:hAnsi="KaiTi" w:cs="KaiTi" w:hint="eastAsia"/>
          <w:b/>
          <w:bCs/>
          <w:color w:val="C00000"/>
        </w:rPr>
        <w:t>女孩子最害怕那个微笑表情包了，你实在想表达你在一本正经的微笑，那就说“你好呀（手动微笑）”来开场也是不错的。</w:t>
      </w:r>
    </w:p>
    <w:p w14:paraId="096439D8" w14:textId="77777777" w:rsidR="00096510" w:rsidRDefault="004E0411">
      <w:pPr>
        <w:rPr>
          <w:rFonts w:ascii="KaiTi" w:eastAsia="KaiTi" w:hAnsi="KaiTi" w:cs="KaiTi"/>
          <w:b/>
          <w:bCs/>
          <w:color w:val="C00000"/>
        </w:rPr>
      </w:pPr>
      <w:r>
        <w:rPr>
          <w:rFonts w:ascii="KaiTi" w:eastAsia="KaiTi" w:hAnsi="KaiTi" w:cs="KaiTi" w:hint="eastAsia"/>
          <w:b/>
          <w:bCs/>
          <w:color w:val="C00000"/>
        </w:rPr>
        <w:t>不要去抱怨妹纸你不理你，谁让你一开始就搞得这么正经，像开会一样，妹纸一下子就严肃起来了。</w:t>
      </w:r>
    </w:p>
    <w:p w14:paraId="096439D9" w14:textId="77777777" w:rsidR="00096510" w:rsidRDefault="004E0411">
      <w:pPr>
        <w:rPr>
          <w:rFonts w:ascii="KaiTi" w:eastAsia="KaiTi" w:hAnsi="KaiTi" w:cs="KaiTi"/>
          <w:b/>
          <w:bCs/>
          <w:color w:val="C00000"/>
        </w:rPr>
      </w:pPr>
      <w:r>
        <w:rPr>
          <w:rFonts w:ascii="KaiTi" w:eastAsia="KaiTi" w:hAnsi="KaiTi" w:cs="KaiTi" w:hint="eastAsia"/>
          <w:b/>
          <w:bCs/>
          <w:color w:val="C00000"/>
        </w:rPr>
        <w:t>2</w:t>
      </w:r>
      <w:r>
        <w:rPr>
          <w:rFonts w:ascii="KaiTi" w:eastAsia="KaiTi" w:hAnsi="KaiTi" w:cs="KaiTi" w:hint="eastAsia"/>
          <w:b/>
          <w:bCs/>
          <w:color w:val="C00000"/>
        </w:rPr>
        <w:t>“文艺调侃”自我介绍愿你听见我的名字时眉眼带笑（偷笑表情）</w:t>
      </w:r>
    </w:p>
    <w:p w14:paraId="096439DA" w14:textId="77777777" w:rsidR="00096510" w:rsidRDefault="004E0411">
      <w:pPr>
        <w:rPr>
          <w:rFonts w:ascii="KaiTi" w:eastAsia="KaiTi" w:hAnsi="KaiTi" w:cs="KaiTi"/>
          <w:b/>
          <w:bCs/>
          <w:color w:val="C00000"/>
        </w:rPr>
      </w:pPr>
      <w:r>
        <w:rPr>
          <w:rFonts w:ascii="KaiTi" w:eastAsia="KaiTi" w:hAnsi="KaiTi" w:cs="KaiTi" w:hint="eastAsia"/>
          <w:b/>
          <w:bCs/>
          <w:color w:val="C00000"/>
        </w:rPr>
        <w:t>刚认识，少不了要互相介绍，过于正式的介绍，让对方没得聊。</w:t>
      </w:r>
    </w:p>
    <w:p w14:paraId="096439DB" w14:textId="77777777" w:rsidR="00096510" w:rsidRDefault="004E0411">
      <w:pPr>
        <w:rPr>
          <w:rFonts w:ascii="KaiTi" w:eastAsia="KaiTi" w:hAnsi="KaiTi" w:cs="KaiTi"/>
          <w:b/>
          <w:bCs/>
          <w:color w:val="C00000"/>
        </w:rPr>
      </w:pPr>
      <w:r>
        <w:rPr>
          <w:rFonts w:ascii="KaiTi" w:eastAsia="KaiTi" w:hAnsi="KaiTi" w:cs="KaiTi" w:hint="eastAsia"/>
          <w:b/>
          <w:bCs/>
          <w:color w:val="C00000"/>
        </w:rPr>
        <w:t>所以有时候可以在介绍名字之前，说一句有意思的话：愿你听见我的名字时眉眼带笑（偷笑表情）。</w:t>
      </w:r>
    </w:p>
    <w:p w14:paraId="096439DC" w14:textId="77777777" w:rsidR="00096510" w:rsidRDefault="004E0411">
      <w:pPr>
        <w:rPr>
          <w:rFonts w:ascii="KaiTi" w:eastAsia="KaiTi" w:hAnsi="KaiTi" w:cs="KaiTi"/>
          <w:b/>
          <w:bCs/>
          <w:color w:val="C00000"/>
        </w:rPr>
      </w:pPr>
      <w:r>
        <w:rPr>
          <w:rFonts w:ascii="KaiTi" w:eastAsia="KaiTi" w:hAnsi="KaiTi" w:cs="KaiTi" w:hint="eastAsia"/>
          <w:b/>
          <w:bCs/>
          <w:color w:val="C00000"/>
        </w:rPr>
        <w:t>这样的自我介绍，前面有一个有文艺的铺垫，会让对方印象深刻，哪怕是你的名字没那么有意思。</w:t>
      </w:r>
    </w:p>
    <w:p w14:paraId="096439DD" w14:textId="77777777" w:rsidR="00096510" w:rsidRDefault="004E0411">
      <w:pPr>
        <w:rPr>
          <w:rFonts w:ascii="KaiTi" w:eastAsia="KaiTi" w:hAnsi="KaiTi" w:cs="KaiTi"/>
          <w:b/>
          <w:bCs/>
          <w:color w:val="C00000"/>
        </w:rPr>
      </w:pPr>
      <w:r>
        <w:rPr>
          <w:rFonts w:ascii="KaiTi" w:eastAsia="KaiTi" w:hAnsi="KaiTi" w:cs="KaiTi" w:hint="eastAsia"/>
          <w:b/>
          <w:bCs/>
          <w:color w:val="C00000"/>
        </w:rPr>
        <w:t>还有一点，如果你的名字没那么有深意，那就自己取一个网名，有意思一点的，告诉她“真名得等我们熟悉起来再告诉你”。</w:t>
      </w:r>
    </w:p>
    <w:p w14:paraId="096439DE" w14:textId="77777777" w:rsidR="00096510" w:rsidRDefault="004E0411">
      <w:pPr>
        <w:rPr>
          <w:rFonts w:ascii="KaiTi" w:eastAsia="KaiTi" w:hAnsi="KaiTi" w:cs="KaiTi"/>
          <w:b/>
          <w:bCs/>
          <w:color w:val="C00000"/>
        </w:rPr>
      </w:pPr>
      <w:r>
        <w:rPr>
          <w:rFonts w:ascii="KaiTi" w:eastAsia="KaiTi" w:hAnsi="KaiTi" w:cs="KaiTi" w:hint="eastAsia"/>
          <w:b/>
          <w:bCs/>
          <w:color w:val="C00000"/>
        </w:rPr>
        <w:t>没办法，就是这么拽，你在平淡的聊天中加入一些调侃和神秘的因素，对方自然觉得跟你聊天还是有点意思的。</w:t>
      </w:r>
    </w:p>
    <w:p w14:paraId="096439DF" w14:textId="77777777" w:rsidR="00096510" w:rsidRDefault="004E0411">
      <w:pPr>
        <w:rPr>
          <w:rFonts w:ascii="KaiTi" w:eastAsia="KaiTi" w:hAnsi="KaiTi" w:cs="KaiTi"/>
          <w:b/>
          <w:bCs/>
          <w:color w:val="C00000"/>
        </w:rPr>
      </w:pPr>
      <w:r>
        <w:rPr>
          <w:rFonts w:ascii="KaiTi" w:eastAsia="KaiTi" w:hAnsi="KaiTi" w:cs="KaiTi" w:hint="eastAsia"/>
          <w:b/>
          <w:bCs/>
          <w:color w:val="C00000"/>
        </w:rPr>
        <w:t>3</w:t>
      </w:r>
      <w:r>
        <w:rPr>
          <w:rFonts w:ascii="KaiTi" w:eastAsia="KaiTi" w:hAnsi="KaiTi" w:cs="KaiTi" w:hint="eastAsia"/>
          <w:b/>
          <w:bCs/>
          <w:color w:val="C00000"/>
        </w:rPr>
        <w:t>“自大幽默法”润滑关系毕竟我是靠脸……和才华吃饭的。</w:t>
      </w:r>
    </w:p>
    <w:p w14:paraId="096439E0" w14:textId="77777777" w:rsidR="00096510" w:rsidRDefault="004E0411">
      <w:pPr>
        <w:rPr>
          <w:rFonts w:ascii="KaiTi" w:eastAsia="KaiTi" w:hAnsi="KaiTi" w:cs="KaiTi"/>
          <w:b/>
          <w:bCs/>
          <w:color w:val="C00000"/>
        </w:rPr>
      </w:pPr>
      <w:r>
        <w:rPr>
          <w:rFonts w:ascii="KaiTi" w:eastAsia="KaiTi" w:hAnsi="KaiTi" w:cs="KaiTi" w:hint="eastAsia"/>
          <w:b/>
          <w:bCs/>
          <w:color w:val="C00000"/>
        </w:rPr>
        <w:t>自大幽默法的精髓在于“自大</w:t>
      </w:r>
      <w:r>
        <w:rPr>
          <w:rFonts w:ascii="KaiTi" w:eastAsia="KaiTi" w:hAnsi="KaiTi" w:cs="KaiTi" w:hint="eastAsia"/>
          <w:b/>
          <w:bCs/>
          <w:color w:val="C00000"/>
        </w:rPr>
        <w:t>+</w:t>
      </w:r>
      <w:r>
        <w:rPr>
          <w:rFonts w:ascii="KaiTi" w:eastAsia="KaiTi" w:hAnsi="KaiTi" w:cs="KaiTi" w:hint="eastAsia"/>
          <w:b/>
          <w:bCs/>
          <w:color w:val="C00000"/>
        </w:rPr>
        <w:t>幽默”，前半部分是自吹一番，后半部分是用幽默来化解。这个办法常用于打破你们初次见面、聊天时的紧张和尴尬。</w:t>
      </w:r>
    </w:p>
    <w:p w14:paraId="096439E1" w14:textId="77777777" w:rsidR="00096510" w:rsidRDefault="004E0411">
      <w:pPr>
        <w:rPr>
          <w:rFonts w:ascii="KaiTi" w:eastAsia="KaiTi" w:hAnsi="KaiTi" w:cs="KaiTi"/>
          <w:b/>
          <w:bCs/>
          <w:color w:val="C00000"/>
        </w:rPr>
      </w:pPr>
      <w:r>
        <w:rPr>
          <w:rFonts w:ascii="KaiTi" w:eastAsia="KaiTi" w:hAnsi="KaiTi" w:cs="KaiTi" w:hint="eastAsia"/>
          <w:b/>
          <w:bCs/>
          <w:color w:val="C00000"/>
        </w:rPr>
        <w:t>不管对方是有意恭维还是真心夸奖你，都不要认真的去谦虚或者辩解，那样你很快会划入“无趣的老实男人”行列。</w:t>
      </w:r>
    </w:p>
    <w:p w14:paraId="096439E2" w14:textId="77777777" w:rsidR="00096510" w:rsidRDefault="004E0411">
      <w:pPr>
        <w:rPr>
          <w:rFonts w:ascii="KaiTi" w:eastAsia="KaiTi" w:hAnsi="KaiTi" w:cs="KaiTi"/>
          <w:b/>
          <w:bCs/>
          <w:color w:val="C00000"/>
        </w:rPr>
      </w:pPr>
      <w:r>
        <w:rPr>
          <w:rFonts w:ascii="KaiTi" w:eastAsia="KaiTi" w:hAnsi="KaiTi" w:cs="KaiTi" w:hint="eastAsia"/>
          <w:b/>
          <w:bCs/>
          <w:color w:val="C00000"/>
        </w:rPr>
        <w:t>反而应该大胆的自我夸奖，幽默一下。例如对方说你还是学霸啊，那你就可以自大幽默一下“瞎说，我是靠脸吃饭的好吧（坏笑）”，千万不要谦虚的说：一般一般啦。那对方怎么回复？</w:t>
      </w:r>
    </w:p>
    <w:p w14:paraId="096439E3" w14:textId="77777777" w:rsidR="00096510" w:rsidRDefault="004E0411">
      <w:pPr>
        <w:rPr>
          <w:rFonts w:ascii="KaiTi" w:eastAsia="KaiTi" w:hAnsi="KaiTi" w:cs="KaiTi"/>
          <w:b/>
          <w:bCs/>
          <w:color w:val="C00000"/>
        </w:rPr>
      </w:pPr>
      <w:r>
        <w:rPr>
          <w:rFonts w:ascii="KaiTi" w:eastAsia="KaiTi" w:hAnsi="KaiTi" w:cs="KaiTi" w:hint="eastAsia"/>
          <w:b/>
          <w:bCs/>
          <w:color w:val="C00000"/>
        </w:rPr>
        <w:lastRenderedPageBreak/>
        <w:t>如果对方夸你长得还蛮帅，那你可以自大幽默一下：毕竟我是靠脸……和才华吃饭的。</w:t>
      </w:r>
    </w:p>
    <w:p w14:paraId="096439E4" w14:textId="77777777" w:rsidR="00096510" w:rsidRDefault="004E0411">
      <w:pPr>
        <w:rPr>
          <w:rFonts w:ascii="KaiTi" w:eastAsia="KaiTi" w:hAnsi="KaiTi" w:cs="KaiTi"/>
          <w:b/>
          <w:bCs/>
          <w:color w:val="C00000"/>
        </w:rPr>
      </w:pPr>
      <w:r>
        <w:rPr>
          <w:rFonts w:ascii="KaiTi" w:eastAsia="KaiTi" w:hAnsi="KaiTi" w:cs="KaiTi" w:hint="eastAsia"/>
          <w:b/>
          <w:bCs/>
          <w:color w:val="C00000"/>
        </w:rPr>
        <w:t>不要担心这样说话给女孩子什么不好的感觉，敢于自嘲自黑的男生，会让她耳目一新。</w:t>
      </w:r>
    </w:p>
    <w:p w14:paraId="096439E5" w14:textId="77777777" w:rsidR="00096510" w:rsidRDefault="004E0411">
      <w:pPr>
        <w:rPr>
          <w:rFonts w:ascii="KaiTi" w:eastAsia="KaiTi" w:hAnsi="KaiTi" w:cs="KaiTi"/>
          <w:b/>
          <w:bCs/>
          <w:color w:val="C00000"/>
        </w:rPr>
      </w:pPr>
      <w:r>
        <w:rPr>
          <w:rFonts w:ascii="KaiTi" w:eastAsia="KaiTi" w:hAnsi="KaiTi" w:cs="KaiTi" w:hint="eastAsia"/>
          <w:b/>
          <w:bCs/>
          <w:color w:val="C00000"/>
        </w:rPr>
        <w:t>你是什么人，肯定是由你的内在决定，但你的外在、你的一言一行不足以吸引对方的话，你再丰富的内涵，又怎么展示呢？</w:t>
      </w:r>
    </w:p>
    <w:p w14:paraId="096439E6" w14:textId="77777777" w:rsidR="00096510" w:rsidRDefault="004E0411">
      <w:pPr>
        <w:rPr>
          <w:rFonts w:ascii="KaiTi" w:eastAsia="KaiTi" w:hAnsi="KaiTi" w:cs="KaiTi"/>
          <w:b/>
          <w:bCs/>
          <w:color w:val="C00000"/>
        </w:rPr>
      </w:pPr>
      <w:r>
        <w:rPr>
          <w:rFonts w:ascii="KaiTi" w:eastAsia="KaiTi" w:hAnsi="KaiTi" w:cs="KaiTi" w:hint="eastAsia"/>
          <w:b/>
          <w:bCs/>
          <w:color w:val="C00000"/>
        </w:rPr>
        <w:t>4</w:t>
      </w:r>
      <w:r>
        <w:rPr>
          <w:rFonts w:ascii="KaiTi" w:eastAsia="KaiTi" w:hAnsi="KaiTi" w:cs="KaiTi" w:hint="eastAsia"/>
          <w:b/>
          <w:bCs/>
          <w:color w:val="C00000"/>
        </w:rPr>
        <w:t>“没事撩一下”推进关系没事，打电话来，就是想听听你的声音。</w:t>
      </w:r>
    </w:p>
    <w:p w14:paraId="096439E7" w14:textId="77777777" w:rsidR="00096510" w:rsidRDefault="004E0411">
      <w:pPr>
        <w:rPr>
          <w:rFonts w:ascii="KaiTi" w:eastAsia="KaiTi" w:hAnsi="KaiTi" w:cs="KaiTi"/>
          <w:b/>
          <w:bCs/>
          <w:color w:val="C00000"/>
        </w:rPr>
      </w:pPr>
      <w:r>
        <w:rPr>
          <w:rFonts w:ascii="KaiTi" w:eastAsia="KaiTi" w:hAnsi="KaiTi" w:cs="KaiTi" w:hint="eastAsia"/>
          <w:b/>
          <w:bCs/>
          <w:color w:val="C00000"/>
        </w:rPr>
        <w:t>在直男的思维里，没事就不敢找女生，可直男们有事也不知道怎么找女生，因为总是担心说错话。</w:t>
      </w:r>
    </w:p>
    <w:p w14:paraId="096439E8" w14:textId="77777777" w:rsidR="00096510" w:rsidRDefault="004E0411">
      <w:pPr>
        <w:rPr>
          <w:rFonts w:ascii="KaiTi" w:eastAsia="KaiTi" w:hAnsi="KaiTi" w:cs="KaiTi"/>
          <w:b/>
          <w:bCs/>
          <w:color w:val="C00000"/>
        </w:rPr>
      </w:pPr>
      <w:r>
        <w:rPr>
          <w:rFonts w:ascii="KaiTi" w:eastAsia="KaiTi" w:hAnsi="KaiTi" w:cs="KaiTi" w:hint="eastAsia"/>
          <w:b/>
          <w:bCs/>
          <w:color w:val="C00000"/>
        </w:rPr>
        <w:t>其实女孩子对于直男们的思维也是很诧异的，她们也不知道直男在想什么。</w:t>
      </w:r>
    </w:p>
    <w:p w14:paraId="096439E9" w14:textId="77777777" w:rsidR="00096510" w:rsidRDefault="004E0411">
      <w:pPr>
        <w:rPr>
          <w:rFonts w:ascii="KaiTi" w:eastAsia="KaiTi" w:hAnsi="KaiTi" w:cs="KaiTi"/>
          <w:b/>
          <w:bCs/>
          <w:color w:val="C00000"/>
        </w:rPr>
      </w:pPr>
      <w:r>
        <w:rPr>
          <w:rFonts w:ascii="KaiTi" w:eastAsia="KaiTi" w:hAnsi="KaiTi" w:cs="KaiTi" w:hint="eastAsia"/>
          <w:b/>
          <w:bCs/>
          <w:color w:val="C00000"/>
        </w:rPr>
        <w:t>所以有时候你在上班的时候，给她打个电话，什么事情都没有“就是想听听你的声音”。</w:t>
      </w:r>
    </w:p>
    <w:p w14:paraId="096439EA" w14:textId="77777777" w:rsidR="00096510" w:rsidRDefault="004E0411">
      <w:pPr>
        <w:rPr>
          <w:rFonts w:ascii="KaiTi" w:eastAsia="KaiTi" w:hAnsi="KaiTi" w:cs="KaiTi"/>
          <w:b/>
          <w:bCs/>
          <w:color w:val="C00000"/>
        </w:rPr>
      </w:pPr>
      <w:r>
        <w:rPr>
          <w:rFonts w:ascii="KaiTi" w:eastAsia="KaiTi" w:hAnsi="KaiTi" w:cs="KaiTi" w:hint="eastAsia"/>
          <w:b/>
          <w:bCs/>
          <w:color w:val="C00000"/>
        </w:rPr>
        <w:t>她可能会说你神经啊，你也不要辩解，沉默一会，然后告诉她先忙，挂断电话就好了</w:t>
      </w:r>
    </w:p>
    <w:p w14:paraId="096439EB" w14:textId="77777777" w:rsidR="00096510" w:rsidRDefault="004E0411">
      <w:pPr>
        <w:rPr>
          <w:rFonts w:ascii="KaiTi" w:eastAsia="KaiTi" w:hAnsi="KaiTi" w:cs="KaiTi"/>
          <w:b/>
          <w:bCs/>
          <w:color w:val="C00000"/>
        </w:rPr>
      </w:pPr>
      <w:r>
        <w:rPr>
          <w:rFonts w:ascii="KaiTi" w:eastAsia="KaiTi" w:hAnsi="KaiTi" w:cs="KaiTi" w:hint="eastAsia"/>
          <w:b/>
          <w:bCs/>
          <w:color w:val="C00000"/>
        </w:rPr>
        <w:t>相信学长，之后你们的关系会突飞猛进。</w:t>
      </w:r>
    </w:p>
    <w:p w14:paraId="096439EC" w14:textId="77777777" w:rsidR="00096510" w:rsidRDefault="004E0411">
      <w:pPr>
        <w:rPr>
          <w:rFonts w:ascii="KaiTi" w:eastAsia="KaiTi" w:hAnsi="KaiTi" w:cs="KaiTi"/>
          <w:b/>
          <w:bCs/>
          <w:color w:val="C00000"/>
        </w:rPr>
      </w:pPr>
      <w:r>
        <w:rPr>
          <w:rFonts w:ascii="KaiTi" w:eastAsia="KaiTi" w:hAnsi="KaiTi" w:cs="KaiTi" w:hint="eastAsia"/>
          <w:b/>
          <w:bCs/>
          <w:color w:val="C00000"/>
        </w:rPr>
        <w:t>不过这个办法，不适用于你们刚刚认识，需要有一定熟悉感了，往前推进关系的时候用。</w:t>
      </w:r>
    </w:p>
    <w:p w14:paraId="096439ED" w14:textId="77777777" w:rsidR="00096510" w:rsidRDefault="004E0411">
      <w:pPr>
        <w:rPr>
          <w:rFonts w:ascii="KaiTi" w:eastAsia="KaiTi" w:hAnsi="KaiTi" w:cs="KaiTi"/>
          <w:b/>
          <w:bCs/>
          <w:color w:val="C00000"/>
        </w:rPr>
      </w:pPr>
      <w:r>
        <w:rPr>
          <w:rFonts w:ascii="KaiTi" w:eastAsia="KaiTi" w:hAnsi="KaiTi" w:cs="KaiTi" w:hint="eastAsia"/>
          <w:b/>
          <w:bCs/>
          <w:color w:val="C00000"/>
        </w:rPr>
        <w:t>5</w:t>
      </w:r>
      <w:r>
        <w:rPr>
          <w:rFonts w:ascii="KaiTi" w:eastAsia="KaiTi" w:hAnsi="KaiTi" w:cs="KaiTi" w:hint="eastAsia"/>
          <w:b/>
          <w:bCs/>
          <w:color w:val="C00000"/>
        </w:rPr>
        <w:t>“偶遇后调侃对方”你真的不能再这样跟着我了。</w:t>
      </w:r>
    </w:p>
    <w:p w14:paraId="096439EE" w14:textId="77777777" w:rsidR="00096510" w:rsidRDefault="004E0411">
      <w:pPr>
        <w:rPr>
          <w:rFonts w:ascii="KaiTi" w:eastAsia="KaiTi" w:hAnsi="KaiTi" w:cs="KaiTi"/>
          <w:b/>
          <w:bCs/>
          <w:color w:val="C00000"/>
        </w:rPr>
      </w:pPr>
      <w:r>
        <w:rPr>
          <w:rFonts w:ascii="KaiTi" w:eastAsia="KaiTi" w:hAnsi="KaiTi" w:cs="KaiTi" w:hint="eastAsia"/>
          <w:b/>
          <w:bCs/>
          <w:color w:val="C00000"/>
        </w:rPr>
        <w:t>不管你是专程和对方偶遇，还是真的偶遇了，千万不要说那些烂俗的话：诶，你也在这里啊，你在干嘛呢？之类的，很容易把你们的对方陷入很无聊的境地。</w:t>
      </w:r>
    </w:p>
    <w:p w14:paraId="096439EF" w14:textId="77777777" w:rsidR="00096510" w:rsidRDefault="004E0411">
      <w:pPr>
        <w:rPr>
          <w:rFonts w:ascii="KaiTi" w:eastAsia="KaiTi" w:hAnsi="KaiTi" w:cs="KaiTi"/>
          <w:b/>
          <w:bCs/>
          <w:color w:val="C00000"/>
        </w:rPr>
      </w:pPr>
      <w:r>
        <w:rPr>
          <w:rFonts w:ascii="KaiTi" w:eastAsia="KaiTi" w:hAnsi="KaiTi" w:cs="KaiTi" w:hint="eastAsia"/>
          <w:b/>
          <w:bCs/>
          <w:color w:val="C00000"/>
        </w:rPr>
        <w:t>而如果你敢这样去调侃对方（坏笑）：你真的不能再这样跟着我了。对方会觉得好气又好笑，谁跟着你呀，真臭屁。</w:t>
      </w:r>
    </w:p>
    <w:p w14:paraId="096439F0" w14:textId="77777777" w:rsidR="00096510" w:rsidRDefault="004E0411">
      <w:pPr>
        <w:rPr>
          <w:rFonts w:ascii="KaiTi" w:eastAsia="KaiTi" w:hAnsi="KaiTi" w:cs="KaiTi"/>
          <w:b/>
          <w:bCs/>
          <w:color w:val="C00000"/>
        </w:rPr>
      </w:pPr>
      <w:r>
        <w:rPr>
          <w:rFonts w:ascii="KaiTi" w:eastAsia="KaiTi" w:hAnsi="KaiTi" w:cs="KaiTi" w:hint="eastAsia"/>
          <w:b/>
          <w:bCs/>
          <w:color w:val="C00000"/>
        </w:rPr>
        <w:t>但这又有什么关系？她其实自己都会怀疑一下：这家伙好臭屁，不过我是真的在跟着他吗？好像没有吧。</w:t>
      </w:r>
    </w:p>
    <w:p w14:paraId="096439F1" w14:textId="77777777" w:rsidR="00096510" w:rsidRDefault="004E0411">
      <w:pPr>
        <w:rPr>
          <w:rFonts w:ascii="KaiTi" w:eastAsia="KaiTi" w:hAnsi="KaiTi" w:cs="KaiTi"/>
          <w:b/>
          <w:bCs/>
          <w:color w:val="C00000"/>
        </w:rPr>
      </w:pPr>
      <w:r>
        <w:rPr>
          <w:rFonts w:ascii="KaiTi" w:eastAsia="KaiTi" w:hAnsi="KaiTi" w:cs="KaiTi" w:hint="eastAsia"/>
          <w:b/>
          <w:bCs/>
          <w:color w:val="C00000"/>
        </w:rPr>
        <w:t>6</w:t>
      </w:r>
      <w:r>
        <w:rPr>
          <w:rFonts w:ascii="KaiTi" w:eastAsia="KaiTi" w:hAnsi="KaiTi" w:cs="KaiTi" w:hint="eastAsia"/>
          <w:b/>
          <w:bCs/>
          <w:color w:val="C00000"/>
        </w:rPr>
        <w:t>“送礼物表白”不是因为礼物贵重，是因为你值得更好的。</w:t>
      </w:r>
    </w:p>
    <w:p w14:paraId="096439F2" w14:textId="77777777" w:rsidR="00096510" w:rsidRDefault="004E0411">
      <w:pPr>
        <w:rPr>
          <w:rFonts w:ascii="KaiTi" w:eastAsia="KaiTi" w:hAnsi="KaiTi" w:cs="KaiTi"/>
          <w:b/>
          <w:bCs/>
          <w:color w:val="C00000"/>
        </w:rPr>
      </w:pPr>
      <w:r>
        <w:rPr>
          <w:rFonts w:ascii="KaiTi" w:eastAsia="KaiTi" w:hAnsi="KaiTi" w:cs="KaiTi" w:hint="eastAsia"/>
          <w:b/>
          <w:bCs/>
          <w:color w:val="C00000"/>
        </w:rPr>
        <w:t>很多直男一言不合就喜欢送礼物，刚认识就送礼物，熟悉了也送礼物，开心了送礼物，不开心了也送礼物。</w:t>
      </w:r>
    </w:p>
    <w:p w14:paraId="096439F3" w14:textId="77777777" w:rsidR="00096510" w:rsidRDefault="004E0411">
      <w:pPr>
        <w:rPr>
          <w:rFonts w:ascii="KaiTi" w:eastAsia="KaiTi" w:hAnsi="KaiTi" w:cs="KaiTi"/>
          <w:b/>
          <w:bCs/>
          <w:color w:val="C00000"/>
        </w:rPr>
      </w:pPr>
      <w:r>
        <w:rPr>
          <w:rFonts w:ascii="KaiTi" w:eastAsia="KaiTi" w:hAnsi="KaiTi" w:cs="KaiTi" w:hint="eastAsia"/>
          <w:b/>
          <w:bCs/>
          <w:color w:val="C00000"/>
        </w:rPr>
        <w:t>但送礼物的宗旨是什么？当然是表明自己的心意，俗称表白嘛！如果你们关系不错，这是加分的，如果你本来就是在跪舔对方，想借礼物来扭转局面，那送礼物就是减分的。</w:t>
      </w:r>
    </w:p>
    <w:p w14:paraId="096439F4" w14:textId="77777777" w:rsidR="00096510" w:rsidRDefault="004E0411">
      <w:pPr>
        <w:rPr>
          <w:rFonts w:ascii="KaiTi" w:eastAsia="KaiTi" w:hAnsi="KaiTi" w:cs="KaiTi"/>
          <w:b/>
          <w:bCs/>
          <w:color w:val="C00000"/>
        </w:rPr>
      </w:pPr>
      <w:r>
        <w:rPr>
          <w:rFonts w:ascii="KaiTi" w:eastAsia="KaiTi" w:hAnsi="KaiTi" w:cs="KaiTi" w:hint="eastAsia"/>
          <w:b/>
          <w:bCs/>
          <w:color w:val="C00000"/>
        </w:rPr>
        <w:t>关于送礼物表白，《欢乐颂》的王柏川给樊胜美送礼物的一句话很好，瞬间就击中了樊胜美的心思：小美，我给你送这个包包不是因为它贵，而是因为你值得更好的。</w:t>
      </w:r>
    </w:p>
    <w:p w14:paraId="096439F5" w14:textId="77777777" w:rsidR="00096510" w:rsidRDefault="004E0411">
      <w:pPr>
        <w:rPr>
          <w:rFonts w:ascii="KaiTi" w:eastAsia="KaiTi" w:hAnsi="KaiTi" w:cs="KaiTi"/>
          <w:b/>
          <w:bCs/>
          <w:color w:val="C00000"/>
        </w:rPr>
      </w:pPr>
      <w:r>
        <w:rPr>
          <w:rFonts w:ascii="KaiTi" w:eastAsia="KaiTi" w:hAnsi="KaiTi" w:cs="KaiTi" w:hint="eastAsia"/>
          <w:b/>
          <w:bCs/>
          <w:color w:val="C00000"/>
        </w:rPr>
        <w:t>樊胜美心高气傲，她也不是买不起名牌包包，可是王柏川这句话，不仅没有表白对方让她收下礼物然后和自己在一起，而是告诉对方，我觉得你本身很不错，所以想把这个能配得上你的礼物送给你。</w:t>
      </w:r>
    </w:p>
    <w:p w14:paraId="096439F6" w14:textId="77777777" w:rsidR="00096510" w:rsidRDefault="004E0411">
      <w:pPr>
        <w:rPr>
          <w:rFonts w:ascii="KaiTi" w:eastAsia="KaiTi" w:hAnsi="KaiTi" w:cs="KaiTi"/>
          <w:b/>
          <w:bCs/>
          <w:color w:val="C00000"/>
        </w:rPr>
      </w:pPr>
      <w:r>
        <w:rPr>
          <w:rFonts w:ascii="KaiTi" w:eastAsia="KaiTi" w:hAnsi="KaiTi" w:cs="KaiTi" w:hint="eastAsia"/>
          <w:b/>
          <w:bCs/>
          <w:color w:val="C00000"/>
        </w:rPr>
        <w:t>这里面包含了王柏川对樊胜美自身定位的认可，更表达出懂她内心知道她想要什么的意思，</w:t>
      </w:r>
      <w:r>
        <w:rPr>
          <w:rFonts w:ascii="KaiTi" w:eastAsia="KaiTi" w:hAnsi="KaiTi" w:cs="KaiTi" w:hint="eastAsia"/>
          <w:b/>
          <w:bCs/>
          <w:color w:val="C00000"/>
        </w:rPr>
        <w:lastRenderedPageBreak/>
        <w:t>一句话就击中了樊胜美的心，她之后一边哭一边想起这句话，内心久久不能平静。</w:t>
      </w:r>
    </w:p>
    <w:p w14:paraId="096439F7" w14:textId="77777777" w:rsidR="00096510" w:rsidRDefault="004E0411">
      <w:pPr>
        <w:rPr>
          <w:rFonts w:ascii="KaiTi" w:eastAsia="KaiTi" w:hAnsi="KaiTi" w:cs="KaiTi"/>
          <w:b/>
          <w:bCs/>
          <w:color w:val="C00000"/>
        </w:rPr>
      </w:pPr>
      <w:r>
        <w:rPr>
          <w:rFonts w:ascii="KaiTi" w:eastAsia="KaiTi" w:hAnsi="KaiTi" w:cs="KaiTi" w:hint="eastAsia"/>
          <w:b/>
          <w:bCs/>
          <w:color w:val="C00000"/>
        </w:rPr>
        <w:t>所以，送礼物千万别死死盯着贵的买，要买贵的，也得有一个针对性的说辞，否则钱花了，估计连个小手也牵不到。</w:t>
      </w:r>
    </w:p>
    <w:p w14:paraId="096439F8" w14:textId="77777777" w:rsidR="00096510" w:rsidRDefault="004E0411">
      <w:pPr>
        <w:rPr>
          <w:rFonts w:ascii="KaiTi" w:eastAsia="KaiTi" w:hAnsi="KaiTi" w:cs="KaiTi"/>
          <w:b/>
          <w:bCs/>
          <w:color w:val="C00000"/>
        </w:rPr>
      </w:pPr>
      <w:r>
        <w:rPr>
          <w:rFonts w:ascii="KaiTi" w:eastAsia="KaiTi" w:hAnsi="KaiTi" w:cs="KaiTi" w:hint="eastAsia"/>
          <w:b/>
          <w:bCs/>
          <w:color w:val="C00000"/>
        </w:rPr>
        <w:t>7</w:t>
      </w:r>
      <w:r>
        <w:rPr>
          <w:rFonts w:ascii="KaiTi" w:eastAsia="KaiTi" w:hAnsi="KaiTi" w:cs="KaiTi" w:hint="eastAsia"/>
          <w:b/>
          <w:bCs/>
          <w:color w:val="C00000"/>
        </w:rPr>
        <w:t>暖心的话瞬间击中妹纸软肋没事你去浪，万事有我呢，不过……</w:t>
      </w:r>
    </w:p>
    <w:p w14:paraId="096439F9" w14:textId="77777777" w:rsidR="00096510" w:rsidRDefault="004E0411">
      <w:pPr>
        <w:rPr>
          <w:rFonts w:ascii="KaiTi" w:eastAsia="KaiTi" w:hAnsi="KaiTi" w:cs="KaiTi"/>
          <w:b/>
          <w:bCs/>
          <w:color w:val="C00000"/>
        </w:rPr>
      </w:pPr>
      <w:r>
        <w:rPr>
          <w:rFonts w:ascii="KaiTi" w:eastAsia="KaiTi" w:hAnsi="KaiTi" w:cs="KaiTi" w:hint="eastAsia"/>
          <w:b/>
          <w:bCs/>
          <w:color w:val="C00000"/>
        </w:rPr>
        <w:t>很多直男喜欢妹纸后，就开始启动“无条件自发帮忙跑腿办事模式”，什么早安午安晚安，什么吃了没睡了没都成为一件大事了，好像妹纸认识你之前，都是有人一直照顾她，她是有多弱智？</w:t>
      </w:r>
    </w:p>
    <w:p w14:paraId="096439FA" w14:textId="77777777" w:rsidR="00096510" w:rsidRDefault="004E0411">
      <w:pPr>
        <w:rPr>
          <w:rFonts w:ascii="KaiTi" w:eastAsia="KaiTi" w:hAnsi="KaiTi" w:cs="KaiTi"/>
          <w:b/>
          <w:bCs/>
          <w:color w:val="C00000"/>
        </w:rPr>
      </w:pPr>
      <w:r>
        <w:rPr>
          <w:rFonts w:ascii="KaiTi" w:eastAsia="KaiTi" w:hAnsi="KaiTi" w:cs="KaiTi" w:hint="eastAsia"/>
          <w:b/>
          <w:bCs/>
          <w:color w:val="C00000"/>
        </w:rPr>
        <w:t>还有一些人，要自动的接送上下班，甚至连对方的工作、私生活都大包大揽的拿过来，根本不管对方的感受。</w:t>
      </w:r>
    </w:p>
    <w:p w14:paraId="096439FB" w14:textId="77777777" w:rsidR="00096510" w:rsidRDefault="004E0411">
      <w:pPr>
        <w:rPr>
          <w:rFonts w:ascii="KaiTi" w:eastAsia="KaiTi" w:hAnsi="KaiTi" w:cs="KaiTi"/>
          <w:b/>
          <w:bCs/>
          <w:color w:val="C00000"/>
        </w:rPr>
      </w:pPr>
      <w:r>
        <w:rPr>
          <w:rFonts w:ascii="KaiTi" w:eastAsia="KaiTi" w:hAnsi="KaiTi" w:cs="KaiTi" w:hint="eastAsia"/>
          <w:b/>
          <w:bCs/>
          <w:color w:val="C00000"/>
        </w:rPr>
        <w:t>当然有些女孩子吃这一套，这个按下不表。但很多女孩子是很反感这样做的，尤其是你对她还没什么吸引，对方觉得你简直就是神经病。</w:t>
      </w:r>
    </w:p>
    <w:p w14:paraId="096439FC" w14:textId="77777777" w:rsidR="00096510" w:rsidRDefault="004E0411">
      <w:pPr>
        <w:rPr>
          <w:rFonts w:ascii="KaiTi" w:eastAsia="KaiTi" w:hAnsi="KaiTi" w:cs="KaiTi"/>
          <w:b/>
          <w:bCs/>
          <w:color w:val="C00000"/>
        </w:rPr>
      </w:pPr>
      <w:r>
        <w:rPr>
          <w:rFonts w:ascii="KaiTi" w:eastAsia="KaiTi" w:hAnsi="KaiTi" w:cs="KaiTi" w:hint="eastAsia"/>
          <w:b/>
          <w:bCs/>
          <w:color w:val="C00000"/>
        </w:rPr>
        <w:t>但如果你</w:t>
      </w:r>
      <w:r>
        <w:rPr>
          <w:rFonts w:ascii="KaiTi" w:eastAsia="KaiTi" w:hAnsi="KaiTi" w:cs="KaiTi" w:hint="eastAsia"/>
          <w:b/>
          <w:bCs/>
          <w:color w:val="C00000"/>
        </w:rPr>
        <w:t>get</w:t>
      </w:r>
      <w:r>
        <w:rPr>
          <w:rFonts w:ascii="KaiTi" w:eastAsia="KaiTi" w:hAnsi="KaiTi" w:cs="KaiTi" w:hint="eastAsia"/>
          <w:b/>
          <w:bCs/>
          <w:color w:val="C00000"/>
        </w:rPr>
        <w:t>到对方有这样的情绪，比如她在写论文或者工作上有一个方案要交，你第一时间不是直接告诉对方你来搞定，而是先让对方聊聊自己的想法，搞清楚她是来请教还是来找你帮忙的，如果只是简单咨询，那你可以给出自己的意见。</w:t>
      </w:r>
    </w:p>
    <w:p w14:paraId="096439FD" w14:textId="77777777" w:rsidR="00096510" w:rsidRDefault="004E0411">
      <w:pPr>
        <w:rPr>
          <w:rFonts w:ascii="KaiTi" w:eastAsia="KaiTi" w:hAnsi="KaiTi" w:cs="KaiTi"/>
          <w:b/>
          <w:bCs/>
          <w:color w:val="C00000"/>
        </w:rPr>
      </w:pPr>
      <w:r>
        <w:rPr>
          <w:rFonts w:ascii="KaiTi" w:eastAsia="KaiTi" w:hAnsi="KaiTi" w:cs="KaiTi" w:hint="eastAsia"/>
          <w:b/>
          <w:bCs/>
          <w:color w:val="C00000"/>
        </w:rPr>
        <w:t>如果对方真心想摆脱你代劳，那你就要义不容辞了，一句话都别说：没事你去浪，万事有我罩着呢，不过怎么感谢我呀……</w:t>
      </w:r>
    </w:p>
    <w:p w14:paraId="096439FE" w14:textId="77777777" w:rsidR="00096510" w:rsidRDefault="004E0411">
      <w:pPr>
        <w:rPr>
          <w:rFonts w:ascii="KaiTi" w:eastAsia="KaiTi" w:hAnsi="KaiTi" w:cs="KaiTi"/>
          <w:b/>
          <w:bCs/>
          <w:color w:val="C00000"/>
        </w:rPr>
      </w:pPr>
      <w:r>
        <w:rPr>
          <w:rFonts w:ascii="KaiTi" w:eastAsia="KaiTi" w:hAnsi="KaiTi" w:cs="KaiTi" w:hint="eastAsia"/>
          <w:b/>
          <w:bCs/>
          <w:color w:val="C00000"/>
        </w:rPr>
        <w:t>是的，你可以帮忙，但她也得付出，态度是要拿出来的，否则今后你就很容易被归类为“功能性备胎”，有什么脏活累活直接找你就好了。</w:t>
      </w:r>
    </w:p>
    <w:p w14:paraId="096439FF" w14:textId="77777777" w:rsidR="00096510" w:rsidRDefault="004E0411">
      <w:pPr>
        <w:rPr>
          <w:rFonts w:ascii="KaiTi" w:eastAsia="KaiTi" w:hAnsi="KaiTi" w:cs="KaiTi"/>
          <w:b/>
          <w:bCs/>
          <w:color w:val="C00000"/>
        </w:rPr>
      </w:pPr>
      <w:r>
        <w:rPr>
          <w:rFonts w:ascii="KaiTi" w:eastAsia="KaiTi" w:hAnsi="KaiTi" w:cs="KaiTi" w:hint="eastAsia"/>
          <w:b/>
          <w:bCs/>
          <w:color w:val="C00000"/>
        </w:rPr>
        <w:t>8</w:t>
      </w:r>
      <w:r>
        <w:rPr>
          <w:rFonts w:ascii="KaiTi" w:eastAsia="KaiTi" w:hAnsi="KaiTi" w:cs="KaiTi" w:hint="eastAsia"/>
          <w:b/>
          <w:bCs/>
          <w:color w:val="C00000"/>
        </w:rPr>
        <w:t>进挪不顺利的时候别担心，我们今晚不啪啪啪。</w:t>
      </w:r>
    </w:p>
    <w:p w14:paraId="09643A00" w14:textId="77777777" w:rsidR="00096510" w:rsidRDefault="004E0411">
      <w:pPr>
        <w:rPr>
          <w:rFonts w:ascii="KaiTi" w:eastAsia="KaiTi" w:hAnsi="KaiTi" w:cs="KaiTi"/>
          <w:b/>
          <w:bCs/>
          <w:color w:val="C00000"/>
        </w:rPr>
      </w:pPr>
      <w:r>
        <w:rPr>
          <w:rFonts w:ascii="KaiTi" w:eastAsia="KaiTi" w:hAnsi="KaiTi" w:cs="KaiTi" w:hint="eastAsia"/>
          <w:b/>
          <w:bCs/>
          <w:color w:val="C00000"/>
        </w:rPr>
        <w:t>邀约成功了，出来约会了，你们的肢体接触也不错了，妹纸也没反抗了，然后你就开始上下其手了。</w:t>
      </w:r>
    </w:p>
    <w:p w14:paraId="09643A01" w14:textId="77777777" w:rsidR="00096510" w:rsidRDefault="004E0411">
      <w:pPr>
        <w:rPr>
          <w:rFonts w:ascii="KaiTi" w:eastAsia="KaiTi" w:hAnsi="KaiTi" w:cs="KaiTi"/>
          <w:b/>
          <w:bCs/>
          <w:color w:val="C00000"/>
        </w:rPr>
      </w:pPr>
      <w:r>
        <w:rPr>
          <w:rFonts w:ascii="KaiTi" w:eastAsia="KaiTi" w:hAnsi="KaiTi" w:cs="KaiTi" w:hint="eastAsia"/>
          <w:b/>
          <w:bCs/>
          <w:color w:val="C00000"/>
        </w:rPr>
        <w:t>可是妹纸喊停了，因为不舒服啊，这个时候你是认定对方是“因为矜持”还是“真心不要”呢？</w:t>
      </w:r>
    </w:p>
    <w:p w14:paraId="09643A02" w14:textId="77777777" w:rsidR="00096510" w:rsidRDefault="004E0411">
      <w:pPr>
        <w:rPr>
          <w:rFonts w:ascii="KaiTi" w:eastAsia="KaiTi" w:hAnsi="KaiTi" w:cs="KaiTi"/>
          <w:b/>
          <w:bCs/>
          <w:color w:val="C00000"/>
        </w:rPr>
      </w:pPr>
      <w:r>
        <w:rPr>
          <w:rFonts w:ascii="KaiTi" w:eastAsia="KaiTi" w:hAnsi="KaiTi" w:cs="KaiTi" w:hint="eastAsia"/>
          <w:b/>
          <w:bCs/>
          <w:color w:val="C00000"/>
        </w:rPr>
        <w:t>恐怕刹那间你也不明白，因为你的目的性太强了，就想趁机“全垒打”，而你还不知道对方的接受程度呢。</w:t>
      </w:r>
    </w:p>
    <w:p w14:paraId="09643A03" w14:textId="77777777" w:rsidR="00096510" w:rsidRDefault="004E0411">
      <w:pPr>
        <w:rPr>
          <w:rFonts w:ascii="KaiTi" w:eastAsia="KaiTi" w:hAnsi="KaiTi" w:cs="KaiTi"/>
          <w:b/>
          <w:bCs/>
          <w:color w:val="C00000"/>
        </w:rPr>
      </w:pPr>
      <w:r>
        <w:rPr>
          <w:rFonts w:ascii="KaiTi" w:eastAsia="KaiTi" w:hAnsi="KaiTi" w:cs="KaiTi" w:hint="eastAsia"/>
          <w:b/>
          <w:bCs/>
          <w:color w:val="C00000"/>
        </w:rPr>
        <w:t>所以这个时候你的嘴巴别闲着，跟她说一声“今晚我们不啪啪啪……”</w:t>
      </w:r>
    </w:p>
    <w:p w14:paraId="09643A04" w14:textId="77777777" w:rsidR="00096510" w:rsidRDefault="004E0411">
      <w:pPr>
        <w:rPr>
          <w:rFonts w:ascii="KaiTi" w:eastAsia="KaiTi" w:hAnsi="KaiTi" w:cs="KaiTi"/>
          <w:b/>
          <w:bCs/>
          <w:color w:val="C00000"/>
        </w:rPr>
      </w:pPr>
      <w:r>
        <w:rPr>
          <w:rFonts w:ascii="KaiTi" w:eastAsia="KaiTi" w:hAnsi="KaiTi" w:cs="KaiTi" w:hint="eastAsia"/>
          <w:b/>
          <w:bCs/>
          <w:color w:val="C00000"/>
        </w:rPr>
        <w:t>这句话是瞬间能击中对方的，因为她认定你是要跟她啪啪啪的，你说这句话就把她心里话给挑明了，她肯定会奇怪：不啪啪啪，你干嘛？</w:t>
      </w:r>
    </w:p>
    <w:p w14:paraId="09643A05" w14:textId="77777777" w:rsidR="00096510" w:rsidRDefault="004E0411">
      <w:pPr>
        <w:rPr>
          <w:rFonts w:ascii="KaiTi" w:eastAsia="KaiTi" w:hAnsi="KaiTi" w:cs="KaiTi"/>
          <w:b/>
          <w:bCs/>
          <w:color w:val="C00000"/>
        </w:rPr>
      </w:pPr>
      <w:r>
        <w:rPr>
          <w:rFonts w:ascii="KaiTi" w:eastAsia="KaiTi" w:hAnsi="KaiTi" w:cs="KaiTi" w:hint="eastAsia"/>
          <w:b/>
          <w:bCs/>
          <w:color w:val="C00000"/>
        </w:rPr>
        <w:t>对啊，就是接吻啊，劳资就是想亲你，怎么的？不服啊？不服你来亲我啊？</w:t>
      </w:r>
    </w:p>
    <w:p w14:paraId="09643A06" w14:textId="77777777" w:rsidR="00096510" w:rsidRDefault="004E0411">
      <w:pPr>
        <w:rPr>
          <w:rFonts w:ascii="KaiTi" w:eastAsia="KaiTi" w:hAnsi="KaiTi" w:cs="KaiTi"/>
          <w:b/>
          <w:bCs/>
          <w:color w:val="C00000"/>
        </w:rPr>
      </w:pPr>
      <w:r>
        <w:rPr>
          <w:rFonts w:ascii="KaiTi" w:eastAsia="KaiTi" w:hAnsi="KaiTi" w:cs="KaiTi" w:hint="eastAsia"/>
          <w:b/>
          <w:bCs/>
          <w:color w:val="C00000"/>
        </w:rPr>
        <w:t>当然，接吻这件事，的确意义非凡，你们在今后就会明白的，咳咳。</w:t>
      </w:r>
    </w:p>
    <w:p w14:paraId="09643A07" w14:textId="77777777" w:rsidR="00096510" w:rsidRDefault="004E0411">
      <w:pPr>
        <w:rPr>
          <w:rFonts w:ascii="KaiTi" w:eastAsia="KaiTi" w:hAnsi="KaiTi" w:cs="KaiTi"/>
          <w:b/>
          <w:bCs/>
          <w:color w:val="C00000"/>
        </w:rPr>
      </w:pPr>
      <w:r>
        <w:rPr>
          <w:rFonts w:ascii="KaiTi" w:eastAsia="KaiTi" w:hAnsi="KaiTi" w:cs="KaiTi" w:hint="eastAsia"/>
          <w:b/>
          <w:bCs/>
          <w:color w:val="C00000"/>
        </w:rPr>
        <w:t>关键是妹纸会瞬间糊涂了，她不知道你接下来要干啥，而妹纸是很容易被一件事绊住的，接</w:t>
      </w:r>
      <w:r>
        <w:rPr>
          <w:rFonts w:ascii="KaiTi" w:eastAsia="KaiTi" w:hAnsi="KaiTi" w:cs="KaiTi" w:hint="eastAsia"/>
          <w:b/>
          <w:bCs/>
          <w:color w:val="C00000"/>
        </w:rPr>
        <w:lastRenderedPageBreak/>
        <w:t>下来，她也很迟疑，你是不是说真的。</w:t>
      </w:r>
    </w:p>
    <w:p w14:paraId="09643A08" w14:textId="77777777" w:rsidR="00096510" w:rsidRDefault="004E0411">
      <w:pPr>
        <w:rPr>
          <w:rFonts w:ascii="KaiTi" w:eastAsia="KaiTi" w:hAnsi="KaiTi" w:cs="KaiTi"/>
          <w:b/>
          <w:bCs/>
          <w:color w:val="C00000"/>
        </w:rPr>
      </w:pPr>
      <w:r>
        <w:rPr>
          <w:rFonts w:ascii="KaiTi" w:eastAsia="KaiTi" w:hAnsi="KaiTi" w:cs="KaiTi" w:hint="eastAsia"/>
          <w:b/>
          <w:bCs/>
          <w:color w:val="C00000"/>
        </w:rPr>
        <w:t>但接下来在你不断的强势带领下，她也会半推半就。</w:t>
      </w:r>
    </w:p>
    <w:p w14:paraId="09643A09" w14:textId="77777777" w:rsidR="00096510" w:rsidRDefault="004E0411">
      <w:pPr>
        <w:rPr>
          <w:rFonts w:ascii="KaiTi" w:eastAsia="KaiTi" w:hAnsi="KaiTi" w:cs="KaiTi"/>
          <w:b/>
          <w:bCs/>
          <w:color w:val="C00000"/>
        </w:rPr>
      </w:pPr>
      <w:r>
        <w:rPr>
          <w:rFonts w:ascii="KaiTi" w:eastAsia="KaiTi" w:hAnsi="KaiTi" w:cs="KaiTi" w:hint="eastAsia"/>
          <w:b/>
          <w:bCs/>
          <w:color w:val="C00000"/>
        </w:rPr>
        <w:t>然后她可能会问你：不是说不啪啪啪吗？说好的只是聊天呢？说好的不进去只是蹭蹭呢……</w:t>
      </w:r>
    </w:p>
    <w:p w14:paraId="09643A0A" w14:textId="77777777" w:rsidR="00096510" w:rsidRDefault="004E0411">
      <w:pPr>
        <w:rPr>
          <w:rFonts w:ascii="KaiTi" w:eastAsia="KaiTi" w:hAnsi="KaiTi" w:cs="KaiTi"/>
          <w:b/>
          <w:bCs/>
          <w:color w:val="C00000"/>
        </w:rPr>
      </w:pPr>
      <w:r>
        <w:rPr>
          <w:rFonts w:ascii="KaiTi" w:eastAsia="KaiTi" w:hAnsi="KaiTi" w:cs="KaiTi" w:hint="eastAsia"/>
          <w:b/>
          <w:bCs/>
          <w:color w:val="C00000"/>
        </w:rPr>
        <w:t>是的，聊天的确很重要，某种程度上，撩妹就是聊妹，无论你是刚认识妹纸，还是很熟悉了，甚至你们已经意乱情迷了，要想搞定妹纸，不会聊天，不会说话，说不到点子上，你们的关系，永远很难推进。</w:t>
      </w:r>
    </w:p>
    <w:p w14:paraId="09643A0B" w14:textId="77777777" w:rsidR="00096510" w:rsidRDefault="004E0411">
      <w:pPr>
        <w:rPr>
          <w:rFonts w:ascii="KaiTi" w:eastAsia="KaiTi" w:hAnsi="KaiTi" w:cs="KaiTi"/>
          <w:b/>
          <w:bCs/>
          <w:color w:val="C00000"/>
        </w:rPr>
      </w:pPr>
      <w:r>
        <w:rPr>
          <w:rFonts w:ascii="KaiTi" w:eastAsia="KaiTi" w:hAnsi="KaiTi" w:cs="KaiTi" w:hint="eastAsia"/>
          <w:b/>
          <w:bCs/>
          <w:color w:val="C00000"/>
        </w:rPr>
        <w:t>其实，这样聊天，不是简单去讨巧，而是在把握妹纸心思的前提下，去做一些可以推动对方情绪的事情，学长在《魅力吸引教程》里说过，吸引是一种情绪上活动，如果你不能让妹纸情绪上有波动，那你说再多也是白搭。</w:t>
      </w:r>
    </w:p>
    <w:p w14:paraId="09643A0C" w14:textId="77777777" w:rsidR="00096510" w:rsidRDefault="004E0411">
      <w:pPr>
        <w:rPr>
          <w:rFonts w:ascii="KaiTi" w:eastAsia="KaiTi" w:hAnsi="KaiTi" w:cs="KaiTi"/>
          <w:b/>
          <w:bCs/>
          <w:color w:val="C00000"/>
        </w:rPr>
      </w:pPr>
      <w:r>
        <w:rPr>
          <w:rFonts w:ascii="KaiTi" w:eastAsia="KaiTi" w:hAnsi="KaiTi" w:cs="KaiTi" w:hint="eastAsia"/>
          <w:b/>
          <w:bCs/>
          <w:color w:val="C00000"/>
        </w:rPr>
        <w:t>大胆的去攻击妹纸的情绪吧，撩妹高手可不就是这样来的嘛！！！</w:t>
      </w:r>
    </w:p>
    <w:p w14:paraId="75A17649" w14:textId="77777777" w:rsidR="00D052E2" w:rsidRDefault="00D052E2">
      <w:pPr>
        <w:rPr>
          <w:rFonts w:ascii="KaiTi" w:eastAsia="KaiTi" w:hAnsi="KaiTi" w:cs="KaiTi"/>
          <w:b/>
          <w:bCs/>
          <w:color w:val="C00000"/>
        </w:rPr>
      </w:pPr>
    </w:p>
    <w:p w14:paraId="58C28B03"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“Familiar-style openers” — break the ice fast</w:t>
      </w:r>
    </w:p>
    <w:p w14:paraId="3A5BE268"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i/>
          <w:iCs/>
          <w:color w:val="C00000"/>
        </w:rPr>
        <w:t>“You’re here!” / “Sorry to keep you waiting.” / “Sit here, sit here…”</w:t>
      </w:r>
    </w:p>
    <w:p w14:paraId="72099455"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A lot of guys like to start very seriously with things like “Hello,” “Are you there?” “Are you busy?” But how is the girl supposed to respond?</w:t>
      </w:r>
    </w:p>
    <w:p w14:paraId="748C77F0"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 xml:space="preserve">If you like opening with text, phrases like “You’re here,” or “Sorry to keep you waiting—sit here,” can totally hold the situation, because you’re treating her like a friend you’re hosting. From the very first line, you enter a </w:t>
      </w:r>
      <w:r w:rsidRPr="00D052E2">
        <w:rPr>
          <w:rFonts w:ascii="KaiTi" w:eastAsia="KaiTi" w:hAnsi="KaiTi" w:cs="KaiTi"/>
          <w:b/>
          <w:bCs/>
          <w:i/>
          <w:iCs/>
          <w:color w:val="C00000"/>
        </w:rPr>
        <w:t>friend</w:t>
      </w:r>
      <w:r w:rsidRPr="00D052E2">
        <w:rPr>
          <w:rFonts w:ascii="KaiTi" w:eastAsia="KaiTi" w:hAnsi="KaiTi" w:cs="KaiTi"/>
          <w:b/>
          <w:bCs/>
          <w:color w:val="C00000"/>
        </w:rPr>
        <w:t xml:space="preserve"> scenario. One second ago you were strangers, and now the atmosphere is already relaxed.</w:t>
      </w:r>
    </w:p>
    <w:p w14:paraId="4BE22427"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If you don’t like text, you can use some fun stickers. Clear out those basic smiling emojis from your sticker pack. There are tons of popular meme stickers now—download a few or “borrow” one or two from group chats. That’s not hard, right?</w:t>
      </w:r>
    </w:p>
    <w:p w14:paraId="3D91D0A6"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 xml:space="preserve">Girls are actually most afraid of that plain smiling emoji. If you </w:t>
      </w:r>
      <w:r w:rsidRPr="00D052E2">
        <w:rPr>
          <w:rFonts w:ascii="KaiTi" w:eastAsia="KaiTi" w:hAnsi="KaiTi" w:cs="KaiTi"/>
          <w:b/>
          <w:bCs/>
          <w:i/>
          <w:iCs/>
          <w:color w:val="C00000"/>
        </w:rPr>
        <w:t>really</w:t>
      </w:r>
      <w:r w:rsidRPr="00D052E2">
        <w:rPr>
          <w:rFonts w:ascii="KaiTi" w:eastAsia="KaiTi" w:hAnsi="KaiTi" w:cs="KaiTi"/>
          <w:b/>
          <w:bCs/>
          <w:color w:val="C00000"/>
        </w:rPr>
        <w:t xml:space="preserve"> want to express a serious smile, opening with “Hi there (manual smile)” also works.</w:t>
      </w:r>
    </w:p>
    <w:p w14:paraId="1DFE3A09"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Don’t complain that she’s ignoring you—who told you to start off so formally, like a meeting? You make it serious, she becomes serious immediately.</w:t>
      </w:r>
    </w:p>
    <w:p w14:paraId="3D053AEB"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pict w14:anchorId="0646C7C8">
          <v:rect id="_x0000_i1067" style="width:0;height:1.5pt" o:hralign="center" o:hrstd="t" o:hr="t" fillcolor="#a0a0a0" stroked="f"/>
        </w:pict>
      </w:r>
    </w:p>
    <w:p w14:paraId="0CB2266F"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2️</w:t>
      </w:r>
      <w:r w:rsidRPr="00D052E2">
        <w:rPr>
          <w:rFonts w:ascii="Segoe UI Symbol" w:eastAsia="KaiTi" w:hAnsi="Segoe UI Symbol" w:cs="Segoe UI Symbol"/>
          <w:b/>
          <w:bCs/>
          <w:color w:val="C00000"/>
        </w:rPr>
        <w:t>⃣</w:t>
      </w:r>
      <w:r w:rsidRPr="00D052E2">
        <w:rPr>
          <w:rFonts w:ascii="KaiTi" w:eastAsia="KaiTi" w:hAnsi="KaiTi" w:cs="KaiTi"/>
          <w:b/>
          <w:bCs/>
          <w:color w:val="C00000"/>
        </w:rPr>
        <w:t xml:space="preserve"> “Artistic teasing” — self-introduction</w:t>
      </w:r>
    </w:p>
    <w:p w14:paraId="29793ABB"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i/>
          <w:iCs/>
          <w:color w:val="C00000"/>
        </w:rPr>
        <w:lastRenderedPageBreak/>
        <w:t>“May you smile with your eyes when you hear my name.” (snickering emoji)</w:t>
      </w:r>
    </w:p>
    <w:p w14:paraId="2ACED993"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When you first meet, introductions are unavoidable. But overly formal introductions leave nothing to talk about.</w:t>
      </w:r>
    </w:p>
    <w:p w14:paraId="5C7D945F"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So sometimes, before saying your name, say something interesting like:</w:t>
      </w:r>
      <w:r w:rsidRPr="00D052E2">
        <w:rPr>
          <w:rFonts w:ascii="KaiTi" w:eastAsia="KaiTi" w:hAnsi="KaiTi" w:cs="KaiTi"/>
          <w:b/>
          <w:bCs/>
          <w:color w:val="C00000"/>
        </w:rPr>
        <w:br/>
        <w:t>“May you smile with your eyes when you hear my name.”</w:t>
      </w:r>
    </w:p>
    <w:p w14:paraId="58B1F4A6"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This kind of intro has a slightly artistic setup that leaves a deep impression—even if your name itself isn’t that interesting.</w:t>
      </w:r>
    </w:p>
    <w:p w14:paraId="3E0372F9"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Also, if your real name doesn’t have much meaning, just give yourself a fun nickname and tell her:</w:t>
      </w:r>
      <w:r w:rsidRPr="00D052E2">
        <w:rPr>
          <w:rFonts w:ascii="KaiTi" w:eastAsia="KaiTi" w:hAnsi="KaiTi" w:cs="KaiTi"/>
          <w:b/>
          <w:bCs/>
          <w:color w:val="C00000"/>
        </w:rPr>
        <w:br/>
        <w:t>“You’ll have to wait until we’re more familiar before I tell you my real name.”</w:t>
      </w:r>
    </w:p>
    <w:p w14:paraId="255E9F2A"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No choice—just be that cocky. Add teasing and a bit of mystery to ordinary conversation, and she’ll naturally feel chatting with you is kind of interesting.</w:t>
      </w:r>
    </w:p>
    <w:p w14:paraId="3A0CC688"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pict w14:anchorId="646AEF7D">
          <v:rect id="_x0000_i1068" style="width:0;height:1.5pt" o:hralign="center" o:hrstd="t" o:hr="t" fillcolor="#a0a0a0" stroked="f"/>
        </w:pict>
      </w:r>
    </w:p>
    <w:p w14:paraId="172912B2"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3️</w:t>
      </w:r>
      <w:r w:rsidRPr="00D052E2">
        <w:rPr>
          <w:rFonts w:ascii="Segoe UI Symbol" w:eastAsia="KaiTi" w:hAnsi="Segoe UI Symbol" w:cs="Segoe UI Symbol"/>
          <w:b/>
          <w:bCs/>
          <w:color w:val="C00000"/>
        </w:rPr>
        <w:t>⃣</w:t>
      </w:r>
      <w:r w:rsidRPr="00D052E2">
        <w:rPr>
          <w:rFonts w:ascii="KaiTi" w:eastAsia="KaiTi" w:hAnsi="KaiTi" w:cs="KaiTi"/>
          <w:b/>
          <w:bCs/>
          <w:color w:val="C00000"/>
        </w:rPr>
        <w:t xml:space="preserve"> “Arrogant humor” — lubricate the relationship</w:t>
      </w:r>
    </w:p>
    <w:p w14:paraId="1DBEEE7D"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i/>
          <w:iCs/>
          <w:color w:val="C00000"/>
        </w:rPr>
        <w:t>“After all, I make a living with my looks… and talent.”</w:t>
      </w:r>
    </w:p>
    <w:p w14:paraId="40CFF140"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The essence of arrogant humor is arrogance + humor. First you brag a little, then you defuse it with humor. This is especially useful for breaking tension or awkwardness when you first meet or start chatting.</w:t>
      </w:r>
    </w:p>
    <w:p w14:paraId="0466F4CD"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Whether she’s flattering you or genuinely complimenting you, don’t seriously humble yourself or argue back. Otherwise, you’ll quickly be classified as a “boring, honest guy.”</w:t>
      </w:r>
    </w:p>
    <w:p w14:paraId="7CCA1A0F"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Instead, confidently praise yourself in a humorous way.</w:t>
      </w:r>
      <w:r w:rsidRPr="00D052E2">
        <w:rPr>
          <w:rFonts w:ascii="KaiTi" w:eastAsia="KaiTi" w:hAnsi="KaiTi" w:cs="KaiTi"/>
          <w:b/>
          <w:bCs/>
          <w:color w:val="C00000"/>
        </w:rPr>
        <w:br/>
        <w:t>For example, if she says, “You’re such a top student,” you can reply:</w:t>
      </w:r>
      <w:r w:rsidRPr="00D052E2">
        <w:rPr>
          <w:rFonts w:ascii="KaiTi" w:eastAsia="KaiTi" w:hAnsi="KaiTi" w:cs="KaiTi"/>
          <w:b/>
          <w:bCs/>
          <w:color w:val="C00000"/>
        </w:rPr>
        <w:br/>
        <w:t>“Nonsense, I live off my looks, okay?” (smirk)</w:t>
      </w:r>
    </w:p>
    <w:p w14:paraId="7056BD7D"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Don’t say something modest like “Oh, I’m just average.” How is she supposed to respond to that?</w:t>
      </w:r>
    </w:p>
    <w:p w14:paraId="4AB050FB"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If she says you’re handsome, you can say:</w:t>
      </w:r>
      <w:r w:rsidRPr="00D052E2">
        <w:rPr>
          <w:rFonts w:ascii="KaiTi" w:eastAsia="KaiTi" w:hAnsi="KaiTi" w:cs="KaiTi"/>
          <w:b/>
          <w:bCs/>
          <w:color w:val="C00000"/>
        </w:rPr>
        <w:br/>
        <w:t>“After all, I make a living with my looks… and talent.”</w:t>
      </w:r>
    </w:p>
    <w:p w14:paraId="691F8EAA"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Don’t worry that this gives a bad impression. Guys who dare to joke about themselves and self-mock are refreshing.</w:t>
      </w:r>
    </w:p>
    <w:p w14:paraId="7AB0F5A8"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 xml:space="preserve">Who you are is determined by your inner self—but if your appearance, behavior, </w:t>
      </w:r>
      <w:r w:rsidRPr="00D052E2">
        <w:rPr>
          <w:rFonts w:ascii="KaiTi" w:eastAsia="KaiTi" w:hAnsi="KaiTi" w:cs="KaiTi"/>
          <w:b/>
          <w:bCs/>
          <w:color w:val="C00000"/>
        </w:rPr>
        <w:lastRenderedPageBreak/>
        <w:t>and words can’t attract her, how are you supposed to show all that depth?</w:t>
      </w:r>
    </w:p>
    <w:p w14:paraId="71CD2F6E"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pict w14:anchorId="75727236">
          <v:rect id="_x0000_i1069" style="width:0;height:1.5pt" o:hralign="center" o:hrstd="t" o:hr="t" fillcolor="#a0a0a0" stroked="f"/>
        </w:pict>
      </w:r>
    </w:p>
    <w:p w14:paraId="67A18379"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4️</w:t>
      </w:r>
      <w:r w:rsidRPr="00D052E2">
        <w:rPr>
          <w:rFonts w:ascii="Segoe UI Symbol" w:eastAsia="KaiTi" w:hAnsi="Segoe UI Symbol" w:cs="Segoe UI Symbol"/>
          <w:b/>
          <w:bCs/>
          <w:color w:val="C00000"/>
        </w:rPr>
        <w:t>⃣</w:t>
      </w:r>
      <w:r w:rsidRPr="00D052E2">
        <w:rPr>
          <w:rFonts w:ascii="KaiTi" w:eastAsia="KaiTi" w:hAnsi="KaiTi" w:cs="KaiTi"/>
          <w:b/>
          <w:bCs/>
          <w:color w:val="C00000"/>
        </w:rPr>
        <w:t xml:space="preserve"> “Flirt for no reason” — push the relationship forward</w:t>
      </w:r>
    </w:p>
    <w:p w14:paraId="3A3DA42E"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i/>
          <w:iCs/>
          <w:color w:val="C00000"/>
        </w:rPr>
        <w:t>“Nothing’s wrong, I just called because I wanted to hear your voice.”</w:t>
      </w:r>
    </w:p>
    <w:p w14:paraId="69D04FC6"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 xml:space="preserve">In straight-guy logic, if there’s no reason, they don’t dare contact a girl. But even when there </w:t>
      </w:r>
      <w:r w:rsidRPr="00D052E2">
        <w:rPr>
          <w:rFonts w:ascii="KaiTi" w:eastAsia="KaiTi" w:hAnsi="KaiTi" w:cs="KaiTi"/>
          <w:b/>
          <w:bCs/>
          <w:i/>
          <w:iCs/>
          <w:color w:val="C00000"/>
        </w:rPr>
        <w:t>is</w:t>
      </w:r>
      <w:r w:rsidRPr="00D052E2">
        <w:rPr>
          <w:rFonts w:ascii="KaiTi" w:eastAsia="KaiTi" w:hAnsi="KaiTi" w:cs="KaiTi"/>
          <w:b/>
          <w:bCs/>
          <w:color w:val="C00000"/>
        </w:rPr>
        <w:t xml:space="preserve"> a reason, they still don’t know how, because they’re afraid of saying the wrong thing.</w:t>
      </w:r>
    </w:p>
    <w:p w14:paraId="779161AD"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Girls are also confused by this thinking—they don’t know what straight guys are thinking either.</w:t>
      </w:r>
    </w:p>
    <w:p w14:paraId="1F5D28A1"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So sometimes, while you’re at work, just give her a call. No reason at all:</w:t>
      </w:r>
      <w:r w:rsidRPr="00D052E2">
        <w:rPr>
          <w:rFonts w:ascii="KaiTi" w:eastAsia="KaiTi" w:hAnsi="KaiTi" w:cs="KaiTi"/>
          <w:b/>
          <w:bCs/>
          <w:color w:val="C00000"/>
        </w:rPr>
        <w:br/>
        <w:t>“I just wanted to hear your voice.”</w:t>
      </w:r>
    </w:p>
    <w:p w14:paraId="53EC68DA"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She might say, “Are you crazy?” Don’t argue. Stay silent for a moment, then say you need to get back to work and hang up.</w:t>
      </w:r>
    </w:p>
    <w:p w14:paraId="2F7F4E29"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Trust your senior—after that, your relationship will advance rapidly.</w:t>
      </w:r>
    </w:p>
    <w:p w14:paraId="41E64200"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But this only works once you already have some familiarity. Don’t use it right after you’ve just met.</w:t>
      </w:r>
    </w:p>
    <w:p w14:paraId="397EE24D"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pict w14:anchorId="42947FB9">
          <v:rect id="_x0000_i1070" style="width:0;height:1.5pt" o:hralign="center" o:hrstd="t" o:hr="t" fillcolor="#a0a0a0" stroked="f"/>
        </w:pict>
      </w:r>
    </w:p>
    <w:p w14:paraId="53BC77D1"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5️</w:t>
      </w:r>
      <w:r w:rsidRPr="00D052E2">
        <w:rPr>
          <w:rFonts w:ascii="Segoe UI Symbol" w:eastAsia="KaiTi" w:hAnsi="Segoe UI Symbol" w:cs="Segoe UI Symbol"/>
          <w:b/>
          <w:bCs/>
          <w:color w:val="C00000"/>
        </w:rPr>
        <w:t>⃣</w:t>
      </w:r>
      <w:r w:rsidRPr="00D052E2">
        <w:rPr>
          <w:rFonts w:ascii="KaiTi" w:eastAsia="KaiTi" w:hAnsi="KaiTi" w:cs="KaiTi"/>
          <w:b/>
          <w:bCs/>
          <w:color w:val="C00000"/>
        </w:rPr>
        <w:t xml:space="preserve"> “Tease after an ‘accidental’ encounter”</w:t>
      </w:r>
    </w:p>
    <w:p w14:paraId="004D7096"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i/>
          <w:iCs/>
          <w:color w:val="C00000"/>
        </w:rPr>
        <w:t>“You really can’t keep following me like this.”</w:t>
      </w:r>
    </w:p>
    <w:p w14:paraId="35E4CDEF"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Whether you intentionally ran into her or it was truly accidental, don’t say cliché lines like:</w:t>
      </w:r>
      <w:r w:rsidRPr="00D052E2">
        <w:rPr>
          <w:rFonts w:ascii="KaiTi" w:eastAsia="KaiTi" w:hAnsi="KaiTi" w:cs="KaiTi"/>
          <w:b/>
          <w:bCs/>
          <w:color w:val="C00000"/>
        </w:rPr>
        <w:br/>
        <w:t>“Oh, you’re here too?” “What are you doing here?”</w:t>
      </w:r>
    </w:p>
    <w:p w14:paraId="25BD2072"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Those lines easily drag both of you into boring territory.</w:t>
      </w:r>
    </w:p>
    <w:p w14:paraId="63927660"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If you dare tease her instead (smirk):</w:t>
      </w:r>
      <w:r w:rsidRPr="00D052E2">
        <w:rPr>
          <w:rFonts w:ascii="KaiTi" w:eastAsia="KaiTi" w:hAnsi="KaiTi" w:cs="KaiTi"/>
          <w:b/>
          <w:bCs/>
          <w:color w:val="C00000"/>
        </w:rPr>
        <w:br/>
        <w:t>“You really can’t keep following me like this.”</w:t>
      </w:r>
    </w:p>
    <w:p w14:paraId="04D42D3A"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She’ll feel annoyed but amused: “Who’s following you? So full of yourself.”</w:t>
      </w:r>
    </w:p>
    <w:p w14:paraId="5AD7B035"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But so what? She might actually start doubting herself a bit:</w:t>
      </w:r>
      <w:r w:rsidRPr="00D052E2">
        <w:rPr>
          <w:rFonts w:ascii="KaiTi" w:eastAsia="KaiTi" w:hAnsi="KaiTi" w:cs="KaiTi"/>
          <w:b/>
          <w:bCs/>
          <w:color w:val="C00000"/>
        </w:rPr>
        <w:br/>
        <w:t>“This guy is so cocky… but am I really following him? Probably not…”</w:t>
      </w:r>
    </w:p>
    <w:p w14:paraId="1F8FCC8E"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pict w14:anchorId="55F4AAA8">
          <v:rect id="_x0000_i1071" style="width:0;height:1.5pt" o:hralign="center" o:hrstd="t" o:hr="t" fillcolor="#a0a0a0" stroked="f"/>
        </w:pict>
      </w:r>
    </w:p>
    <w:p w14:paraId="6AA71B41"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6️</w:t>
      </w:r>
      <w:r w:rsidRPr="00D052E2">
        <w:rPr>
          <w:rFonts w:ascii="Segoe UI Symbol" w:eastAsia="KaiTi" w:hAnsi="Segoe UI Symbol" w:cs="Segoe UI Symbol"/>
          <w:b/>
          <w:bCs/>
          <w:color w:val="C00000"/>
        </w:rPr>
        <w:t>⃣</w:t>
      </w:r>
      <w:r w:rsidRPr="00D052E2">
        <w:rPr>
          <w:rFonts w:ascii="KaiTi" w:eastAsia="KaiTi" w:hAnsi="KaiTi" w:cs="KaiTi"/>
          <w:b/>
          <w:bCs/>
          <w:color w:val="C00000"/>
        </w:rPr>
        <w:t xml:space="preserve"> “Confessing with gifts”</w:t>
      </w:r>
    </w:p>
    <w:p w14:paraId="27CD8B3E"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i/>
          <w:iCs/>
          <w:color w:val="C00000"/>
        </w:rPr>
        <w:lastRenderedPageBreak/>
        <w:t>“It’s not because the gift is expensive—it’s because you deserve better.”</w:t>
      </w:r>
    </w:p>
    <w:p w14:paraId="1363A251"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Many straight guys love giving gifts at the drop of a hat: just met—gift; familiar—gift; happy—gift; unhappy—still gift.</w:t>
      </w:r>
    </w:p>
    <w:p w14:paraId="7056BA44"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But what’s the purpose of giving gifts? To express your feelings—basically a confession.</w:t>
      </w:r>
    </w:p>
    <w:p w14:paraId="4A34AF6C"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If your relationship is good, it’s a bonus. If you’re already kneeling and trying to turn things around with gifts, it’s a minus.</w:t>
      </w:r>
    </w:p>
    <w:p w14:paraId="623AB1A7"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 xml:space="preserve">There’s a great line in </w:t>
      </w:r>
      <w:r w:rsidRPr="00D052E2">
        <w:rPr>
          <w:rFonts w:ascii="KaiTi" w:eastAsia="KaiTi" w:hAnsi="KaiTi" w:cs="KaiTi"/>
          <w:b/>
          <w:bCs/>
          <w:i/>
          <w:iCs/>
          <w:color w:val="C00000"/>
        </w:rPr>
        <w:t>Ode to Joy</w:t>
      </w:r>
      <w:r w:rsidRPr="00D052E2">
        <w:rPr>
          <w:rFonts w:ascii="KaiTi" w:eastAsia="KaiTi" w:hAnsi="KaiTi" w:cs="KaiTi"/>
          <w:b/>
          <w:bCs/>
          <w:color w:val="C00000"/>
        </w:rPr>
        <w:t>. Wang Baichuan gives Fan Shengmei a gift and says:</w:t>
      </w:r>
      <w:r w:rsidRPr="00D052E2">
        <w:rPr>
          <w:rFonts w:ascii="KaiTi" w:eastAsia="KaiTi" w:hAnsi="KaiTi" w:cs="KaiTi"/>
          <w:b/>
          <w:bCs/>
          <w:color w:val="C00000"/>
        </w:rPr>
        <w:br/>
        <w:t>“Xiaomei, I didn’t buy this bag because it’s expensive. I bought it because you deserve better.”</w:t>
      </w:r>
    </w:p>
    <w:p w14:paraId="00BE3155"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 xml:space="preserve">Fan Shengmei is proud and capable—she could afford luxury bags herself. But that line didn’t pressure her to accept the gift or enter a relationship. Instead, it told her: </w:t>
      </w:r>
      <w:r w:rsidRPr="00D052E2">
        <w:rPr>
          <w:rFonts w:ascii="KaiTi" w:eastAsia="KaiTi" w:hAnsi="KaiTi" w:cs="KaiTi"/>
          <w:b/>
          <w:bCs/>
          <w:i/>
          <w:iCs/>
          <w:color w:val="C00000"/>
        </w:rPr>
        <w:t>I think you’re valuable, and this gift matches you.</w:t>
      </w:r>
    </w:p>
    <w:p w14:paraId="1B773F4E"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It showed recognition of her worth and that he understood what she wanted. That one sentence hit her straight in the heart. She later cried while thinking about it, unable to calm down for a long time.</w:t>
      </w:r>
    </w:p>
    <w:p w14:paraId="48C45A5E"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So don’t blindly buy expensive gifts. Even if you do, you need the right words. Otherwise, you’ll spend the money and still won’t even get to hold her hand.</w:t>
      </w:r>
    </w:p>
    <w:p w14:paraId="2FCBB4FC"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pict w14:anchorId="2643CFB1">
          <v:rect id="_x0000_i1072" style="width:0;height:1.5pt" o:hralign="center" o:hrstd="t" o:hr="t" fillcolor="#a0a0a0" stroked="f"/>
        </w:pict>
      </w:r>
    </w:p>
    <w:p w14:paraId="34EAE7D6"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7️</w:t>
      </w:r>
      <w:r w:rsidRPr="00D052E2">
        <w:rPr>
          <w:rFonts w:ascii="Segoe UI Symbol" w:eastAsia="KaiTi" w:hAnsi="Segoe UI Symbol" w:cs="Segoe UI Symbol"/>
          <w:b/>
          <w:bCs/>
          <w:color w:val="C00000"/>
        </w:rPr>
        <w:t>⃣</w:t>
      </w:r>
      <w:r w:rsidRPr="00D052E2">
        <w:rPr>
          <w:rFonts w:ascii="KaiTi" w:eastAsia="KaiTi" w:hAnsi="KaiTi" w:cs="KaiTi"/>
          <w:b/>
          <w:bCs/>
          <w:color w:val="C00000"/>
        </w:rPr>
        <w:t xml:space="preserve"> Warm words that hit her soft spot instantly</w:t>
      </w:r>
    </w:p>
    <w:p w14:paraId="32CCD0BD"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i/>
          <w:iCs/>
          <w:color w:val="C00000"/>
        </w:rPr>
        <w:t>“Go have fun—everything’s on me… but…”</w:t>
      </w:r>
    </w:p>
    <w:p w14:paraId="7670ADE3"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Once many straight guys like a girl, they enter “unconditional errand-running mode”: good morning, good afternoon, good night; have you eaten, have you slept—it all becomes a big deal.</w:t>
      </w:r>
    </w:p>
    <w:p w14:paraId="5BCBC564"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As if before she met you, someone was always taking care of her. Is she really that helpless?</w:t>
      </w:r>
    </w:p>
    <w:p w14:paraId="336064C5"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Some even insist on picking her up and dropping her off, taking over her work and private life without caring about her feelings.</w:t>
      </w:r>
    </w:p>
    <w:p w14:paraId="1406B26F"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Some girls like this—but many find it extremely off-putting, especially when you don’t attract her yet. To her, you just look crazy.</w:t>
      </w:r>
    </w:p>
    <w:p w14:paraId="5FF81022"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 xml:space="preserve">If you sense she’s under pressure—writing a thesis, submitting a work </w:t>
      </w:r>
      <w:r w:rsidRPr="00D052E2">
        <w:rPr>
          <w:rFonts w:ascii="KaiTi" w:eastAsia="KaiTi" w:hAnsi="KaiTi" w:cs="KaiTi"/>
          <w:b/>
          <w:bCs/>
          <w:color w:val="C00000"/>
        </w:rPr>
        <w:lastRenderedPageBreak/>
        <w:t>proposal—don’t immediately say “I’ll handle it.” Let her talk first. Figure out whether she wants advice or real help.</w:t>
      </w:r>
    </w:p>
    <w:p w14:paraId="4A8FD0F3"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If it’s just consultation, give your opinion.</w:t>
      </w:r>
      <w:r w:rsidRPr="00D052E2">
        <w:rPr>
          <w:rFonts w:ascii="KaiTi" w:eastAsia="KaiTi" w:hAnsi="KaiTi" w:cs="KaiTi"/>
          <w:b/>
          <w:bCs/>
          <w:color w:val="C00000"/>
        </w:rPr>
        <w:br/>
        <w:t>If she truly wants you to take over, then do it without hesitation and say only one line:</w:t>
      </w:r>
      <w:r w:rsidRPr="00D052E2">
        <w:rPr>
          <w:rFonts w:ascii="KaiTi" w:eastAsia="KaiTi" w:hAnsi="KaiTi" w:cs="KaiTi"/>
          <w:b/>
          <w:bCs/>
          <w:color w:val="C00000"/>
        </w:rPr>
        <w:br/>
        <w:t>“Go have fun—everything’s on me. But… how are you going to thank me?”</w:t>
      </w:r>
    </w:p>
    <w:p w14:paraId="0A4FEA00"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Yes, you help—but she must also give something back. Attitude matters. Otherwise, you’ll easily be labeled a “functional backup,” used whenever dirty or tiring work appears.</w:t>
      </w:r>
    </w:p>
    <w:p w14:paraId="36D0AECF"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pict w14:anchorId="128378EB">
          <v:rect id="_x0000_i1073" style="width:0;height:1.5pt" o:hralign="center" o:hrstd="t" o:hr="t" fillcolor="#a0a0a0" stroked="f"/>
        </w:pict>
      </w:r>
    </w:p>
    <w:p w14:paraId="7ECF0680"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8️</w:t>
      </w:r>
      <w:r w:rsidRPr="00D052E2">
        <w:rPr>
          <w:rFonts w:ascii="Segoe UI Symbol" w:eastAsia="KaiTi" w:hAnsi="Segoe UI Symbol" w:cs="Segoe UI Symbol"/>
          <w:b/>
          <w:bCs/>
          <w:color w:val="C00000"/>
        </w:rPr>
        <w:t>⃣</w:t>
      </w:r>
      <w:r w:rsidRPr="00D052E2">
        <w:rPr>
          <w:rFonts w:ascii="KaiTi" w:eastAsia="KaiTi" w:hAnsi="KaiTi" w:cs="KaiTi"/>
          <w:b/>
          <w:bCs/>
          <w:color w:val="C00000"/>
        </w:rPr>
        <w:t xml:space="preserve"> When escalation doesn’t go smoothly, don’t panic</w:t>
      </w:r>
    </w:p>
    <w:p w14:paraId="67394B64"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i/>
          <w:iCs/>
          <w:color w:val="C00000"/>
        </w:rPr>
        <w:t>“Don’t worry—we’re not having sex tonight.”</w:t>
      </w:r>
    </w:p>
    <w:p w14:paraId="1C0E34F0"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You successfully ask her out, the date is going well, physical contact is fine, she’s not resisting—so you start getting handsy.</w:t>
      </w:r>
    </w:p>
    <w:p w14:paraId="6811AD75"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Then she stops you because she feels uncomfortable.</w:t>
      </w:r>
    </w:p>
    <w:p w14:paraId="09384C48"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At that moment, do you think it’s “she’s just being shy” or “she truly doesn’t want it”? You probably don’t know, because your goal is too strong—you want to go all the way, without knowing her boundaries.</w:t>
      </w:r>
    </w:p>
    <w:p w14:paraId="4FD3136A"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So don’t let your mouth be idle. Say:</w:t>
      </w:r>
      <w:r w:rsidRPr="00D052E2">
        <w:rPr>
          <w:rFonts w:ascii="KaiTi" w:eastAsia="KaiTi" w:hAnsi="KaiTi" w:cs="KaiTi"/>
          <w:b/>
          <w:bCs/>
          <w:color w:val="C00000"/>
        </w:rPr>
        <w:br/>
        <w:t>“We’re not having sex tonight…”</w:t>
      </w:r>
    </w:p>
    <w:p w14:paraId="6F9C9841"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This sentence hits instantly. She assumes you want sex—so saying this brings her inner thoughts into the open. She’ll be confused:</w:t>
      </w:r>
      <w:r w:rsidRPr="00D052E2">
        <w:rPr>
          <w:rFonts w:ascii="KaiTi" w:eastAsia="KaiTi" w:hAnsi="KaiTi" w:cs="KaiTi"/>
          <w:b/>
          <w:bCs/>
          <w:color w:val="C00000"/>
        </w:rPr>
        <w:br/>
        <w:t>“If we’re not having sex, what are you doing?”</w:t>
      </w:r>
    </w:p>
    <w:p w14:paraId="6589F224"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Exactly—kissing.</w:t>
      </w:r>
      <w:r w:rsidRPr="00D052E2">
        <w:rPr>
          <w:rFonts w:ascii="KaiTi" w:eastAsia="KaiTi" w:hAnsi="KaiTi" w:cs="KaiTi"/>
          <w:b/>
          <w:bCs/>
          <w:color w:val="C00000"/>
        </w:rPr>
        <w:br/>
        <w:t>“I just want to kiss you. What? Got a problem? Then come kiss me.”</w:t>
      </w:r>
    </w:p>
    <w:p w14:paraId="781B4B15"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Kissing is actually very meaningful—you’ll understand later (ahem).</w:t>
      </w:r>
    </w:p>
    <w:p w14:paraId="4A1C5612"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The key is that she becomes confused. She doesn’t know what you’ll do next, and girls are easily caught up by uncertainty. She’ll hesitate, wondering if you’re serious.</w:t>
      </w:r>
    </w:p>
    <w:p w14:paraId="3C1ECAAE"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Under your confident lead, she may half-resist, half-comply.</w:t>
      </w:r>
    </w:p>
    <w:p w14:paraId="04523C66"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Later she might ask:</w:t>
      </w:r>
      <w:r w:rsidRPr="00D052E2">
        <w:rPr>
          <w:rFonts w:ascii="KaiTi" w:eastAsia="KaiTi" w:hAnsi="KaiTi" w:cs="KaiTi"/>
          <w:b/>
          <w:bCs/>
          <w:color w:val="C00000"/>
        </w:rPr>
        <w:br/>
        <w:t>“Didn’t you say no sex?”</w:t>
      </w:r>
      <w:r w:rsidRPr="00D052E2">
        <w:rPr>
          <w:rFonts w:ascii="KaiTi" w:eastAsia="KaiTi" w:hAnsi="KaiTi" w:cs="KaiTi"/>
          <w:b/>
          <w:bCs/>
          <w:color w:val="C00000"/>
        </w:rPr>
        <w:br/>
      </w:r>
      <w:r w:rsidRPr="00D052E2">
        <w:rPr>
          <w:rFonts w:ascii="KaiTi" w:eastAsia="KaiTi" w:hAnsi="KaiTi" w:cs="KaiTi"/>
          <w:b/>
          <w:bCs/>
          <w:color w:val="C00000"/>
        </w:rPr>
        <w:lastRenderedPageBreak/>
        <w:t>“Didn’t you say we were just chatting?”</w:t>
      </w:r>
      <w:r w:rsidRPr="00D052E2">
        <w:rPr>
          <w:rFonts w:ascii="KaiTi" w:eastAsia="KaiTi" w:hAnsi="KaiTi" w:cs="KaiTi"/>
          <w:b/>
          <w:bCs/>
          <w:color w:val="C00000"/>
        </w:rPr>
        <w:br/>
        <w:t>“Didn’t you say just rubbing, not going in…?”</w:t>
      </w:r>
    </w:p>
    <w:p w14:paraId="61E3B798"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 xml:space="preserve">Yes—chatting is important. To a large extent, flirting </w:t>
      </w:r>
      <w:r w:rsidRPr="00D052E2">
        <w:rPr>
          <w:rFonts w:ascii="KaiTi" w:eastAsia="KaiTi" w:hAnsi="KaiTi" w:cs="KaiTi"/>
          <w:b/>
          <w:bCs/>
          <w:i/>
          <w:iCs/>
          <w:color w:val="C00000"/>
        </w:rPr>
        <w:t>is</w:t>
      </w:r>
      <w:r w:rsidRPr="00D052E2">
        <w:rPr>
          <w:rFonts w:ascii="KaiTi" w:eastAsia="KaiTi" w:hAnsi="KaiTi" w:cs="KaiTi"/>
          <w:b/>
          <w:bCs/>
          <w:color w:val="C00000"/>
        </w:rPr>
        <w:t xml:space="preserve"> chatting. Whether you just met her, know her well, or are already caught up in passion—if you can’t chat, can’t speak well, can’t hit the point, the relationship will never move forward.</w:t>
      </w:r>
    </w:p>
    <w:p w14:paraId="7807384D"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 xml:space="preserve">This kind of chatting isn’t about clever tricks. It’s about understanding her mindset and doing things that move her emotions. As said in </w:t>
      </w:r>
      <w:r w:rsidRPr="00D052E2">
        <w:rPr>
          <w:rFonts w:ascii="KaiTi" w:eastAsia="KaiTi" w:hAnsi="KaiTi" w:cs="KaiTi"/>
          <w:b/>
          <w:bCs/>
          <w:i/>
          <w:iCs/>
          <w:color w:val="C00000"/>
        </w:rPr>
        <w:t>The Attraction Course</w:t>
      </w:r>
      <w:r w:rsidRPr="00D052E2">
        <w:rPr>
          <w:rFonts w:ascii="KaiTi" w:eastAsia="KaiTi" w:hAnsi="KaiTi" w:cs="KaiTi"/>
          <w:b/>
          <w:bCs/>
          <w:color w:val="C00000"/>
        </w:rPr>
        <w:t>: attraction is an emotional activity. If you can’t create emotional waves, everything you say is useless.</w:t>
      </w:r>
    </w:p>
    <w:p w14:paraId="4807EC5D" w14:textId="77777777" w:rsidR="00D052E2" w:rsidRPr="00D052E2" w:rsidRDefault="00D052E2" w:rsidP="00D052E2">
      <w:pPr>
        <w:rPr>
          <w:rFonts w:ascii="KaiTi" w:eastAsia="KaiTi" w:hAnsi="KaiTi" w:cs="KaiTi"/>
          <w:b/>
          <w:bCs/>
          <w:color w:val="C00000"/>
        </w:rPr>
      </w:pPr>
      <w:r w:rsidRPr="00D052E2">
        <w:rPr>
          <w:rFonts w:ascii="KaiTi" w:eastAsia="KaiTi" w:hAnsi="KaiTi" w:cs="KaiTi"/>
          <w:b/>
          <w:bCs/>
          <w:color w:val="C00000"/>
        </w:rPr>
        <w:t>So boldly attack her emotions—that’s exactly how flirting experts are made.</w:t>
      </w:r>
    </w:p>
    <w:p w14:paraId="16FA4803" w14:textId="77777777" w:rsidR="00D052E2" w:rsidRDefault="00D052E2">
      <w:pPr>
        <w:rPr>
          <w:rFonts w:ascii="KaiTi" w:eastAsia="KaiTi" w:hAnsi="KaiTi" w:cs="KaiTi"/>
          <w:b/>
          <w:bCs/>
          <w:color w:val="C00000"/>
        </w:rPr>
      </w:pPr>
    </w:p>
    <w:sectPr w:rsidR="00D052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EC14049"/>
    <w:rsid w:val="00096510"/>
    <w:rsid w:val="003C36D6"/>
    <w:rsid w:val="004E0411"/>
    <w:rsid w:val="00AE5599"/>
    <w:rsid w:val="00D052E2"/>
    <w:rsid w:val="3EC14049"/>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439D0"/>
  <w15:docId w15:val="{DF2F395E-3128-4EBF-9180-33AD6A5A3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es_1.0.0.1\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0</Template>
  <TotalTime>2</TotalTime>
  <Pages>9</Pages>
  <Words>1751</Words>
  <Characters>9984</Characters>
  <Application>Microsoft Office Word</Application>
  <DocSecurity>0</DocSecurity>
  <Lines>83</Lines>
  <Paragraphs>23</Paragraphs>
  <ScaleCrop>false</ScaleCrop>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薛鹏涛</dc:creator>
  <cp:lastModifiedBy>Tian Lin</cp:lastModifiedBy>
  <cp:revision>3</cp:revision>
  <dcterms:created xsi:type="dcterms:W3CDTF">2026-02-10T17:58:00Z</dcterms:created>
  <dcterms:modified xsi:type="dcterms:W3CDTF">2026-02-10T17:59:00Z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